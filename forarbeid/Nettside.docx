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845D0" w:rsidRDefault="003D1376">
      <w:pPr>
        <w:pStyle w:val="Overskrift1"/>
      </w:pPr>
      <w:r>
        <w:t>Planlegging av nettside</w:t>
      </w:r>
    </w:p>
    <w:p w:rsidR="002845D0" w:rsidRDefault="003D1376" w:rsidP="003D1376">
      <w:pPr>
        <w:pStyle w:val="Overskrift2"/>
      </w:pPr>
      <w:r>
        <w:t>Formålet med nettstedet</w:t>
      </w:r>
    </w:p>
    <w:p w:rsidR="003D1376" w:rsidRDefault="00CF0262" w:rsidP="003D1376">
      <w:r>
        <w:t>Å ha en nettside med god oversikt over a</w:t>
      </w:r>
      <w:r w:rsidR="00226509">
        <w:t xml:space="preserve">ktiviteter man kan drive med på </w:t>
      </w:r>
      <w:r w:rsidR="00E954DD">
        <w:t>Vartdalsstranda</w:t>
      </w:r>
      <w:r w:rsidR="00226509">
        <w:t>,</w:t>
      </w:r>
      <w:r>
        <w:t xml:space="preserve"> </w:t>
      </w:r>
      <w:r w:rsidR="00E954DD">
        <w:t>enten det er fjellturer, bading eller idrettsplasser.</w:t>
      </w:r>
      <w:r>
        <w:t xml:space="preserve"> </w:t>
      </w:r>
    </w:p>
    <w:p w:rsidR="00CF0262" w:rsidRDefault="00CF0262" w:rsidP="00CF0262">
      <w:pPr>
        <w:pStyle w:val="Overskrift2"/>
      </w:pPr>
      <w:r>
        <w:t>Tema</w:t>
      </w:r>
    </w:p>
    <w:p w:rsidR="00CF0262" w:rsidRDefault="00CF0262" w:rsidP="00CF0262">
      <w:r>
        <w:t>Temaet er i hovedsak «</w:t>
      </w:r>
      <w:proofErr w:type="spellStart"/>
      <w:r w:rsidR="00226509">
        <w:t>Visit</w:t>
      </w:r>
      <w:proofErr w:type="spellEnd"/>
      <w:r w:rsidR="00226509">
        <w:t xml:space="preserve"> Vartdal</w:t>
      </w:r>
      <w:r w:rsidR="00E954DD">
        <w:t>sstranda</w:t>
      </w:r>
      <w:r>
        <w:t xml:space="preserve">», med hovedfokus på </w:t>
      </w:r>
      <w:r w:rsidR="00E954DD">
        <w:t>natur.</w:t>
      </w:r>
      <w:r>
        <w:t xml:space="preserve"> </w:t>
      </w:r>
    </w:p>
    <w:p w:rsidR="00CF0262" w:rsidRDefault="00CF0262" w:rsidP="00CF0262">
      <w:pPr>
        <w:pStyle w:val="Overskrift2"/>
      </w:pPr>
      <w:r>
        <w:t>Målgruppe</w:t>
      </w:r>
    </w:p>
    <w:p w:rsidR="00CF0262" w:rsidRDefault="00E954DD" w:rsidP="00CF0262">
      <w:r>
        <w:t>Siden har lokale innbyggere som hovedmålgruppe, småbarnsfamilier eller enkeltpersoner, men den skal også være attraktiv for besøkende. Den skal</w:t>
      </w:r>
      <w:r w:rsidR="00CF0262">
        <w:t xml:space="preserve"> prøve å samle det all</w:t>
      </w:r>
      <w:r>
        <w:t>er meste som er mulig å gjøre på Vartdalsstranda,</w:t>
      </w:r>
      <w:r w:rsidR="00CF0262">
        <w:t xml:space="preserve"> som igjen er kategorisert i båser etter hva man er ute etter. </w:t>
      </w:r>
      <w:r>
        <w:t>Enten det er fjell, fjord eller fjøre.</w:t>
      </w:r>
      <w:r w:rsidR="00CF0262">
        <w:br/>
      </w:r>
      <w:r>
        <w:t>Den skal fungere som en turplanlegger. I</w:t>
      </w:r>
      <w:r w:rsidR="00CF0262">
        <w:t xml:space="preserve"> dag finnes det ingen oversiktlig side som skiller seg ut, og man må nesten vite hvilket fjell </w:t>
      </w:r>
      <w:r>
        <w:t xml:space="preserve">eller område </w:t>
      </w:r>
      <w:r w:rsidR="00CF0262">
        <w:t xml:space="preserve">man vil besøke om </w:t>
      </w:r>
      <w:r>
        <w:t>man vil søke det opp.</w:t>
      </w:r>
      <w:r w:rsidR="00CF0262">
        <w:t xml:space="preserve"> </w:t>
      </w:r>
    </w:p>
    <w:p w:rsidR="00CF0262" w:rsidRDefault="00CF0262" w:rsidP="00CF0262">
      <w:pPr>
        <w:pStyle w:val="Overskrift2"/>
      </w:pPr>
      <w:r>
        <w:t>Grafisk uttrykk</w:t>
      </w:r>
    </w:p>
    <w:p w:rsidR="001B2A86" w:rsidRDefault="00CF0262" w:rsidP="009A362D">
      <w:r>
        <w:t xml:space="preserve">Siden må kunne passe for alle aldersgrupper, barn, ungdommer, voksne og eldre. </w:t>
      </w:r>
      <w:r w:rsidR="00226509">
        <w:t>Så den må være oversiktlig og lett å forstå for den uerfarne databruker, fri for avanserte ord og bortgjemte menyer, som for eksempel logo med link uten forklarende tekst.</w:t>
      </w:r>
    </w:p>
    <w:p w:rsidR="001B2A86" w:rsidRDefault="001B2A86" w:rsidP="001B2A86">
      <w:pPr>
        <w:pStyle w:val="Overskrift2"/>
      </w:pPr>
      <w:r>
        <w:t>Hva skal denne siden løse?</w:t>
      </w:r>
    </w:p>
    <w:p w:rsidR="008F029F" w:rsidRDefault="001B2A86" w:rsidP="001B2A86">
      <w:r>
        <w:t>Denne siden skal gjøre det enklere å komme seg ut og oppleve noe. I</w:t>
      </w:r>
      <w:r w:rsidR="006728A9">
        <w:t xml:space="preserve"> dag er det mange som stopper opp bare</w:t>
      </w:r>
      <w:r>
        <w:t xml:space="preserve"> med tanken på å få ut barna i frisk luft når sola skinner, og planlegging er ofte den største utfordringen. «Hvor skal vi dra», «hva skal vi gjøre», «hvordan </w:t>
      </w:r>
      <w:r>
        <w:lastRenderedPageBreak/>
        <w:t xml:space="preserve">kommer vi oss dit», er vanlige hindringer. Med denne siden kan man raskt klikke seg inn, trykke på </w:t>
      </w:r>
      <w:proofErr w:type="spellStart"/>
      <w:r>
        <w:t>f.eks</w:t>
      </w:r>
      <w:proofErr w:type="spellEnd"/>
      <w:r>
        <w:t xml:space="preserve"> «Sommer» og deretter «Fjelltur». Da får man opp flere forslag</w:t>
      </w:r>
      <w:r w:rsidR="006728A9">
        <w:t xml:space="preserve">, alt innen rekkevidde til fots eller med bil, med vakre bilder som skal få i gang motivasjonen. Dette vil forhåpentligvis skape en levende bygd igjen, der smarttelefoner og </w:t>
      </w:r>
      <w:proofErr w:type="spellStart"/>
      <w:r w:rsidR="006728A9">
        <w:t>Netflix</w:t>
      </w:r>
      <w:proofErr w:type="spellEnd"/>
      <w:r w:rsidR="006728A9">
        <w:t xml:space="preserve"> har gjort det mye enklere å holde seg innendørs. </w:t>
      </w:r>
    </w:p>
    <w:p w:rsidR="008F029F" w:rsidRDefault="008F029F" w:rsidP="008F029F">
      <w:pPr>
        <w:pStyle w:val="Overskrift2"/>
      </w:pPr>
      <w:r>
        <w:t>Lignende sider</w:t>
      </w:r>
    </w:p>
    <w:p w:rsidR="008F029F" w:rsidRDefault="00833933" w:rsidP="008F029F">
      <w:hyperlink r:id="rId8" w:history="1">
        <w:r w:rsidR="008F029F" w:rsidRPr="008F029F">
          <w:rPr>
            <w:rStyle w:val="Hyperkobling"/>
          </w:rPr>
          <w:t>Uteguiden.no</w:t>
        </w:r>
      </w:hyperlink>
      <w:r w:rsidR="008F029F">
        <w:t xml:space="preserve"> er en nettside som passer veldig bra som mal til den siden jeg vil lage. Der får du et storslått fjellbilde midt i fleisen når du åpner linken, og den fremstår som veldig innbydende.</w:t>
      </w:r>
    </w:p>
    <w:p w:rsidR="001C3B8B" w:rsidRDefault="00833933" w:rsidP="008F029F">
      <w:hyperlink r:id="rId9" w:history="1">
        <w:r w:rsidR="008F029F" w:rsidRPr="008F029F">
          <w:rPr>
            <w:rStyle w:val="Hyperkobling"/>
          </w:rPr>
          <w:t>Visitnorway.no</w:t>
        </w:r>
      </w:hyperlink>
      <w:r w:rsidR="008F029F">
        <w:t xml:space="preserve"> er en annen nettside som også tydelig viser hva den vil. Med en innbydende video øverst er det vanskelig å ikke la seg friste til å utforske mer. </w:t>
      </w:r>
      <w:r w:rsidR="008F029F">
        <w:br/>
      </w:r>
    </w:p>
    <w:p w:rsidR="008F029F" w:rsidRDefault="008F029F" w:rsidP="008F029F"/>
    <w:p w:rsidR="00FF0842" w:rsidRPr="008F029F" w:rsidRDefault="008F029F" w:rsidP="008F029F">
      <w:pPr>
        <w:rPr>
          <w:rStyle w:val="Hyperkobling"/>
        </w:rPr>
      </w:pPr>
      <w:r>
        <w:fldChar w:fldCharType="begin"/>
      </w:r>
      <w:r>
        <w:instrText xml:space="preserve"> HYPERLINK "https://www.visitnorway.no/" </w:instrText>
      </w:r>
      <w:r>
        <w:fldChar w:fldCharType="separate"/>
      </w:r>
    </w:p>
    <w:p w:rsidR="00226509" w:rsidRDefault="008F029F" w:rsidP="00CF0262">
      <w:pPr>
        <w:rPr>
          <w:color w:val="auto"/>
        </w:rPr>
      </w:pPr>
      <w:r>
        <w:fldChar w:fldCharType="end"/>
      </w:r>
    </w:p>
    <w:p w:rsidR="009A362D" w:rsidRDefault="009A362D" w:rsidP="00CF0262">
      <w:pPr>
        <w:rPr>
          <w:color w:val="auto"/>
        </w:rPr>
      </w:pPr>
    </w:p>
    <w:p w:rsidR="009A362D" w:rsidRDefault="009A362D" w:rsidP="009A362D">
      <w:pPr>
        <w:pStyle w:val="Overskrift2"/>
      </w:pPr>
      <w:r>
        <w:lastRenderedPageBreak/>
        <w:t>Design</w:t>
      </w:r>
      <w:r w:rsidR="001C3B8B">
        <w:t xml:space="preserve"> (glemte farger)</w:t>
      </w:r>
    </w:p>
    <w:p w:rsidR="009A362D" w:rsidRDefault="009A362D" w:rsidP="00CF0262">
      <w:pPr>
        <w:rPr>
          <w:color w:val="auto"/>
        </w:rPr>
      </w:pPr>
      <w:r>
        <w:rPr>
          <w:noProof/>
          <w:color w:val="auto"/>
        </w:rPr>
        <w:drawing>
          <wp:inline distT="0" distB="0" distL="0" distR="0">
            <wp:extent cx="5732145" cy="8453120"/>
            <wp:effectExtent l="0" t="0" r="0" b="5080"/>
            <wp:docPr id="2" name="Bild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ramside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845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62D" w:rsidRDefault="009A362D" w:rsidP="009A362D">
      <w:pPr>
        <w:pStyle w:val="Overskrift2"/>
      </w:pPr>
      <w:r>
        <w:lastRenderedPageBreak/>
        <w:t>Struktur</w:t>
      </w:r>
    </w:p>
    <w:p w:rsidR="009A5B5F" w:rsidRDefault="002A47DD" w:rsidP="009A362D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1536839" wp14:editId="67D20E6C">
                <wp:simplePos x="0" y="0"/>
                <wp:positionH relativeFrom="column">
                  <wp:posOffset>457200</wp:posOffset>
                </wp:positionH>
                <wp:positionV relativeFrom="paragraph">
                  <wp:posOffset>5661660</wp:posOffset>
                </wp:positionV>
                <wp:extent cx="5372100" cy="1003300"/>
                <wp:effectExtent l="0" t="0" r="12700" b="12700"/>
                <wp:wrapNone/>
                <wp:docPr id="6" name="Avrundet rektange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72100" cy="1003300"/>
                        </a:xfrm>
                        <a:prstGeom prst="roundRect">
                          <a:avLst/>
                        </a:prstGeom>
                        <a:gradFill>
                          <a:gsLst>
                            <a:gs pos="0">
                              <a:schemeClr val="accent1">
                                <a:lumMod val="5000"/>
                                <a:lumOff val="95000"/>
                              </a:schemeClr>
                            </a:gs>
                            <a:gs pos="74000">
                              <a:schemeClr val="accent1">
                                <a:lumMod val="45000"/>
                                <a:lumOff val="55000"/>
                              </a:schemeClr>
                            </a:gs>
                            <a:gs pos="83000">
                              <a:schemeClr val="accent1">
                                <a:lumMod val="45000"/>
                                <a:lumOff val="55000"/>
                              </a:schemeClr>
                            </a:gs>
                            <a:gs pos="100000">
                              <a:schemeClr val="accent1">
                                <a:lumMod val="30000"/>
                                <a:lumOff val="70000"/>
                              </a:schemeClr>
                            </a:gs>
                          </a:gsLst>
                          <a:lin ang="5400000" scaled="1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A47DD" w:rsidRDefault="002A47DD" w:rsidP="002A47DD">
                            <w:pPr>
                              <w:jc w:val="center"/>
                              <w:rPr>
                                <w:color w:val="000000" w:themeColor="text1"/>
                                <w:sz w:val="40"/>
                                <w:szCs w:val="40"/>
                              </w:rPr>
                            </w:pPr>
                            <w:proofErr w:type="spellStart"/>
                            <w:r>
                              <w:rPr>
                                <w:color w:val="000000" w:themeColor="text1"/>
                                <w:sz w:val="40"/>
                                <w:szCs w:val="40"/>
                              </w:rPr>
                              <w:t>Footer</w:t>
                            </w:r>
                            <w:proofErr w:type="spellEnd"/>
                          </w:p>
                          <w:p w:rsidR="002A47DD" w:rsidRPr="002A47DD" w:rsidRDefault="002A47DD" w:rsidP="002A47DD">
                            <w:pPr>
                              <w:rPr>
                                <w:color w:val="000000" w:themeColor="text1"/>
                                <w:sz w:val="40"/>
                                <w:szCs w:val="40"/>
                              </w:rPr>
                            </w:pPr>
                          </w:p>
                          <w:p w:rsidR="002A47DD" w:rsidRDefault="002A47DD" w:rsidP="002A47DD">
                            <w:pPr>
                              <w:jc w:val="center"/>
                            </w:pPr>
                          </w:p>
                          <w:p w:rsidR="009A362D" w:rsidRDefault="009A362D" w:rsidP="002A47D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1536839" id="Avrundet rektangel 6" o:spid="_x0000_s1026" style="position:absolute;margin-left:36pt;margin-top:445.8pt;width:423pt;height:79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" fillcolor="#f3f7fc [180]" strokecolor="#13355f [1604]" strokeweight="1pt">
                <v:fill color2="#b8d2f1 [980]" colors="0 #f3f8fd;48497f #96bcea;54395f #96bcea;1 #b9d2f1" focus="100%" type="gradient"/>
                <v:stroke joinstyle="miter"/>
                <v:textbox>
                  <w:txbxContent>
                    <w:p w:rsidR="002A47DD" w:rsidRDefault="002A47DD" w:rsidP="002A47DD">
                      <w:pPr>
                        <w:jc w:val="center"/>
                        <w:rPr>
                          <w:color w:val="000000" w:themeColor="text1"/>
                          <w:sz w:val="40"/>
                          <w:szCs w:val="40"/>
                        </w:rPr>
                      </w:pPr>
                      <w:proofErr w:type="spellStart"/>
                      <w:r>
                        <w:rPr>
                          <w:color w:val="000000" w:themeColor="text1"/>
                          <w:sz w:val="40"/>
                          <w:szCs w:val="40"/>
                        </w:rPr>
                        <w:t>Footer</w:t>
                      </w:r>
                      <w:proofErr w:type="spellEnd"/>
                    </w:p>
                    <w:p w:rsidR="002A47DD" w:rsidRPr="002A47DD" w:rsidRDefault="002A47DD" w:rsidP="002A47DD">
                      <w:pPr>
                        <w:rPr>
                          <w:color w:val="000000" w:themeColor="text1"/>
                          <w:sz w:val="40"/>
                          <w:szCs w:val="40"/>
                        </w:rPr>
                      </w:pPr>
                    </w:p>
                    <w:p w:rsidR="002A47DD" w:rsidRDefault="002A47DD" w:rsidP="002A47DD">
                      <w:pPr>
                        <w:jc w:val="center"/>
                      </w:pPr>
                    </w:p>
                    <w:p w:rsidR="009A362D" w:rsidRDefault="009A362D" w:rsidP="002A47DD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70475732" wp14:editId="7BE90B47">
                <wp:simplePos x="0" y="0"/>
                <wp:positionH relativeFrom="column">
                  <wp:posOffset>2044700</wp:posOffset>
                </wp:positionH>
                <wp:positionV relativeFrom="paragraph">
                  <wp:posOffset>4036060</wp:posOffset>
                </wp:positionV>
                <wp:extent cx="3543300" cy="889000"/>
                <wp:effectExtent l="0" t="0" r="12700" b="12700"/>
                <wp:wrapNone/>
                <wp:docPr id="18" name="Avrundet rektangel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43300" cy="8890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A47DD" w:rsidRPr="002A47DD" w:rsidRDefault="002A47DD" w:rsidP="002A47DD">
                            <w:pPr>
                              <w:rPr>
                                <w:color w:val="FFFFFF" w:themeColor="background1"/>
                                <w:sz w:val="36"/>
                                <w:szCs w:val="36"/>
                              </w:rPr>
                            </w:pPr>
                            <w:proofErr w:type="spellStart"/>
                            <w:r w:rsidRPr="002A47DD">
                              <w:rPr>
                                <w:color w:val="FFFFFF" w:themeColor="background1"/>
                                <w:sz w:val="36"/>
                                <w:szCs w:val="36"/>
                              </w:rPr>
                              <w:t>Article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0475732" id="Avrundet rektangel 18" o:spid="_x0000_s1027" style="position:absolute;margin-left:161pt;margin-top:317.8pt;width:279pt;height:70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" fillcolor="#266cbf [3204]" strokecolor="#13355f [1604]" strokeweight="1pt">
                <v:stroke joinstyle="miter"/>
                <v:textbox>
                  <w:txbxContent>
                    <w:p w:rsidR="002A47DD" w:rsidRPr="002A47DD" w:rsidRDefault="002A47DD" w:rsidP="002A47DD">
                      <w:pPr>
                        <w:rPr>
                          <w:color w:val="FFFFFF" w:themeColor="background1"/>
                          <w:sz w:val="36"/>
                          <w:szCs w:val="36"/>
                        </w:rPr>
                      </w:pPr>
                      <w:proofErr w:type="spellStart"/>
                      <w:r w:rsidRPr="002A47DD">
                        <w:rPr>
                          <w:color w:val="FFFFFF" w:themeColor="background1"/>
                          <w:sz w:val="36"/>
                          <w:szCs w:val="36"/>
                        </w:rPr>
                        <w:t>Article</w:t>
                      </w:r>
                      <w:proofErr w:type="spellEnd"/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291C4A9" wp14:editId="1D324D88">
                <wp:simplePos x="0" y="0"/>
                <wp:positionH relativeFrom="column">
                  <wp:posOffset>3886200</wp:posOffset>
                </wp:positionH>
                <wp:positionV relativeFrom="paragraph">
                  <wp:posOffset>2994660</wp:posOffset>
                </wp:positionV>
                <wp:extent cx="800100" cy="825500"/>
                <wp:effectExtent l="0" t="0" r="12700" b="12700"/>
                <wp:wrapNone/>
                <wp:docPr id="16" name="Avrundet rektangel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0100" cy="8255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A47DD" w:rsidRPr="002A47DD" w:rsidRDefault="002A47DD" w:rsidP="002A47DD">
                            <w:pP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2A47DD"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t>Articl</w:t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t>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291C4A9" id="Avrundet rektangel 16" o:spid="_x0000_s1028" style="position:absolute;margin-left:306pt;margin-top:235.8pt;width:63pt;height:6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" fillcolor="#266cbf [3204]" strokecolor="#13355f [1604]" strokeweight="1pt">
                <v:stroke joinstyle="miter"/>
                <v:textbox>
                  <w:txbxContent>
                    <w:p w:rsidR="002A47DD" w:rsidRPr="002A47DD" w:rsidRDefault="002A47DD" w:rsidP="002A47DD">
                      <w:pPr>
                        <w:rPr>
                          <w:color w:val="FFFFFF" w:themeColor="background1"/>
                          <w:sz w:val="24"/>
                          <w:szCs w:val="24"/>
                        </w:rPr>
                      </w:pPr>
                      <w:proofErr w:type="spellStart"/>
                      <w:r w:rsidRPr="002A47DD">
                        <w:rPr>
                          <w:color w:val="FFFFFF" w:themeColor="background1"/>
                          <w:sz w:val="24"/>
                          <w:szCs w:val="24"/>
                        </w:rPr>
                        <w:t>Articl</w:t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t>e</w:t>
                      </w:r>
                      <w:proofErr w:type="spellEnd"/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291C4A9" wp14:editId="1D324D88">
                <wp:simplePos x="0" y="0"/>
                <wp:positionH relativeFrom="column">
                  <wp:posOffset>4800600</wp:posOffset>
                </wp:positionH>
                <wp:positionV relativeFrom="paragraph">
                  <wp:posOffset>2981960</wp:posOffset>
                </wp:positionV>
                <wp:extent cx="800100" cy="825500"/>
                <wp:effectExtent l="0" t="0" r="12700" b="12700"/>
                <wp:wrapNone/>
                <wp:docPr id="17" name="Avrundet rektangel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0100" cy="8255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A47DD" w:rsidRPr="002A47DD" w:rsidRDefault="002A47DD" w:rsidP="002A47DD">
                            <w:pP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2A47DD"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t>Articl</w:t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t>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291C4A9" id="Avrundet rektangel 17" o:spid="_x0000_s1029" style="position:absolute;margin-left:378pt;margin-top:234.8pt;width:63pt;height:6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" fillcolor="#266cbf [3204]" strokecolor="#13355f [1604]" strokeweight="1pt">
                <v:stroke joinstyle="miter"/>
                <v:textbox>
                  <w:txbxContent>
                    <w:p w:rsidR="002A47DD" w:rsidRPr="002A47DD" w:rsidRDefault="002A47DD" w:rsidP="002A47DD">
                      <w:pPr>
                        <w:rPr>
                          <w:color w:val="FFFFFF" w:themeColor="background1"/>
                          <w:sz w:val="24"/>
                          <w:szCs w:val="24"/>
                        </w:rPr>
                      </w:pPr>
                      <w:proofErr w:type="spellStart"/>
                      <w:r w:rsidRPr="002A47DD">
                        <w:rPr>
                          <w:color w:val="FFFFFF" w:themeColor="background1"/>
                          <w:sz w:val="24"/>
                          <w:szCs w:val="24"/>
                        </w:rPr>
                        <w:t>Articl</w:t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t>e</w:t>
                      </w:r>
                      <w:proofErr w:type="spellEnd"/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291C4A9" wp14:editId="1D324D88">
                <wp:simplePos x="0" y="0"/>
                <wp:positionH relativeFrom="column">
                  <wp:posOffset>3022600</wp:posOffset>
                </wp:positionH>
                <wp:positionV relativeFrom="paragraph">
                  <wp:posOffset>2969260</wp:posOffset>
                </wp:positionV>
                <wp:extent cx="800100" cy="825500"/>
                <wp:effectExtent l="0" t="0" r="12700" b="12700"/>
                <wp:wrapNone/>
                <wp:docPr id="15" name="Avrundet rektangel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0100" cy="8255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A47DD" w:rsidRPr="002A47DD" w:rsidRDefault="002A47DD" w:rsidP="002A47DD">
                            <w:pP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2A47DD"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t>Articl</w:t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t>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291C4A9" id="Avrundet rektangel 15" o:spid="_x0000_s1030" style="position:absolute;margin-left:238pt;margin-top:233.8pt;width:63pt;height:6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" fillcolor="#266cbf [3204]" strokecolor="#13355f [1604]" strokeweight="1pt">
                <v:stroke joinstyle="miter"/>
                <v:textbox>
                  <w:txbxContent>
                    <w:p w:rsidR="002A47DD" w:rsidRPr="002A47DD" w:rsidRDefault="002A47DD" w:rsidP="002A47DD">
                      <w:pPr>
                        <w:rPr>
                          <w:color w:val="FFFFFF" w:themeColor="background1"/>
                          <w:sz w:val="24"/>
                          <w:szCs w:val="24"/>
                        </w:rPr>
                      </w:pPr>
                      <w:proofErr w:type="spellStart"/>
                      <w:r w:rsidRPr="002A47DD">
                        <w:rPr>
                          <w:color w:val="FFFFFF" w:themeColor="background1"/>
                          <w:sz w:val="24"/>
                          <w:szCs w:val="24"/>
                        </w:rPr>
                        <w:t>Articl</w:t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t>e</w:t>
                      </w:r>
                      <w:proofErr w:type="spellEnd"/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291C4A9" wp14:editId="1D324D88">
                <wp:simplePos x="0" y="0"/>
                <wp:positionH relativeFrom="column">
                  <wp:posOffset>2095500</wp:posOffset>
                </wp:positionH>
                <wp:positionV relativeFrom="paragraph">
                  <wp:posOffset>2994660</wp:posOffset>
                </wp:positionV>
                <wp:extent cx="800100" cy="825500"/>
                <wp:effectExtent l="0" t="0" r="12700" b="12700"/>
                <wp:wrapNone/>
                <wp:docPr id="14" name="Avrundet rektangel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0100" cy="8255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A47DD" w:rsidRPr="002A47DD" w:rsidRDefault="002A47DD" w:rsidP="002A47DD">
                            <w:pP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2A47DD"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t>Articl</w:t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t>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291C4A9" id="Avrundet rektangel 14" o:spid="_x0000_s1031" style="position:absolute;margin-left:165pt;margin-top:235.8pt;width:63pt;height:6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" fillcolor="#266cbf [3204]" strokecolor="#13355f [1604]" strokeweight="1pt">
                <v:stroke joinstyle="miter"/>
                <v:textbox>
                  <w:txbxContent>
                    <w:p w:rsidR="002A47DD" w:rsidRPr="002A47DD" w:rsidRDefault="002A47DD" w:rsidP="002A47DD">
                      <w:pPr>
                        <w:rPr>
                          <w:color w:val="FFFFFF" w:themeColor="background1"/>
                          <w:sz w:val="24"/>
                          <w:szCs w:val="24"/>
                        </w:rPr>
                      </w:pPr>
                      <w:proofErr w:type="spellStart"/>
                      <w:r w:rsidRPr="002A47DD">
                        <w:rPr>
                          <w:color w:val="FFFFFF" w:themeColor="background1"/>
                          <w:sz w:val="24"/>
                          <w:szCs w:val="24"/>
                        </w:rPr>
                        <w:t>Articl</w:t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t>e</w:t>
                      </w:r>
                      <w:proofErr w:type="spellEnd"/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291C4A9" wp14:editId="1D324D88">
                <wp:simplePos x="0" y="0"/>
                <wp:positionH relativeFrom="column">
                  <wp:posOffset>2082800</wp:posOffset>
                </wp:positionH>
                <wp:positionV relativeFrom="paragraph">
                  <wp:posOffset>2004060</wp:posOffset>
                </wp:positionV>
                <wp:extent cx="800100" cy="825500"/>
                <wp:effectExtent l="0" t="0" r="12700" b="12700"/>
                <wp:wrapNone/>
                <wp:docPr id="13" name="Avrundet rektangel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0100" cy="8255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A47DD" w:rsidRPr="002A47DD" w:rsidRDefault="002A47DD" w:rsidP="002A47DD">
                            <w:pP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2A47DD"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t>Articl</w:t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t>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291C4A9" id="Avrundet rektangel 13" o:spid="_x0000_s1032" style="position:absolute;margin-left:164pt;margin-top:157.8pt;width:63pt;height:6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" fillcolor="#266cbf [3204]" strokecolor="#13355f [1604]" strokeweight="1pt">
                <v:stroke joinstyle="miter"/>
                <v:textbox>
                  <w:txbxContent>
                    <w:p w:rsidR="002A47DD" w:rsidRPr="002A47DD" w:rsidRDefault="002A47DD" w:rsidP="002A47DD">
                      <w:pPr>
                        <w:rPr>
                          <w:color w:val="FFFFFF" w:themeColor="background1"/>
                          <w:sz w:val="24"/>
                          <w:szCs w:val="24"/>
                        </w:rPr>
                      </w:pPr>
                      <w:proofErr w:type="spellStart"/>
                      <w:r w:rsidRPr="002A47DD">
                        <w:rPr>
                          <w:color w:val="FFFFFF" w:themeColor="background1"/>
                          <w:sz w:val="24"/>
                          <w:szCs w:val="24"/>
                        </w:rPr>
                        <w:t>Articl</w:t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t>e</w:t>
                      </w:r>
                      <w:proofErr w:type="spellEnd"/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291C4A9" wp14:editId="1D324D88">
                <wp:simplePos x="0" y="0"/>
                <wp:positionH relativeFrom="column">
                  <wp:posOffset>2997200</wp:posOffset>
                </wp:positionH>
                <wp:positionV relativeFrom="paragraph">
                  <wp:posOffset>1993265</wp:posOffset>
                </wp:positionV>
                <wp:extent cx="800100" cy="825500"/>
                <wp:effectExtent l="0" t="0" r="12700" b="12700"/>
                <wp:wrapNone/>
                <wp:docPr id="12" name="Avrundet rektangel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0100" cy="8255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A47DD" w:rsidRPr="002A47DD" w:rsidRDefault="002A47DD" w:rsidP="002A47DD">
                            <w:pP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2A47DD"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t>Articl</w:t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t>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291C4A9" id="Avrundet rektangel 12" o:spid="_x0000_s1033" style="position:absolute;margin-left:236pt;margin-top:156.95pt;width:63pt;height:6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" fillcolor="#266cbf [3204]" strokecolor="#13355f [1604]" strokeweight="1pt">
                <v:stroke joinstyle="miter"/>
                <v:textbox>
                  <w:txbxContent>
                    <w:p w:rsidR="002A47DD" w:rsidRPr="002A47DD" w:rsidRDefault="002A47DD" w:rsidP="002A47DD">
                      <w:pPr>
                        <w:rPr>
                          <w:color w:val="FFFFFF" w:themeColor="background1"/>
                          <w:sz w:val="24"/>
                          <w:szCs w:val="24"/>
                        </w:rPr>
                      </w:pPr>
                      <w:proofErr w:type="spellStart"/>
                      <w:r w:rsidRPr="002A47DD">
                        <w:rPr>
                          <w:color w:val="FFFFFF" w:themeColor="background1"/>
                          <w:sz w:val="24"/>
                          <w:szCs w:val="24"/>
                        </w:rPr>
                        <w:t>Articl</w:t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t>e</w:t>
                      </w:r>
                      <w:proofErr w:type="spellEnd"/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E17988F" wp14:editId="6A44A95F">
                <wp:simplePos x="0" y="0"/>
                <wp:positionH relativeFrom="column">
                  <wp:posOffset>3873500</wp:posOffset>
                </wp:positionH>
                <wp:positionV relativeFrom="paragraph">
                  <wp:posOffset>1978660</wp:posOffset>
                </wp:positionV>
                <wp:extent cx="800100" cy="825500"/>
                <wp:effectExtent l="0" t="0" r="12700" b="12700"/>
                <wp:wrapNone/>
                <wp:docPr id="10" name="Avrundet rektangel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0100" cy="8255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A47DD" w:rsidRPr="002A47DD" w:rsidRDefault="002A47DD" w:rsidP="002A47DD">
                            <w:pP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2A47DD"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t>Articl</w:t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t>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E17988F" id="Avrundet rektangel 10" o:spid="_x0000_s1034" style="position:absolute;margin-left:305pt;margin-top:155.8pt;width:63pt;height:6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" fillcolor="#266cbf [3204]" strokecolor="#13355f [1604]" strokeweight="1pt">
                <v:stroke joinstyle="miter"/>
                <v:textbox>
                  <w:txbxContent>
                    <w:p w:rsidR="002A47DD" w:rsidRPr="002A47DD" w:rsidRDefault="002A47DD" w:rsidP="002A47DD">
                      <w:pPr>
                        <w:rPr>
                          <w:color w:val="FFFFFF" w:themeColor="background1"/>
                          <w:sz w:val="24"/>
                          <w:szCs w:val="24"/>
                        </w:rPr>
                      </w:pPr>
                      <w:proofErr w:type="spellStart"/>
                      <w:r w:rsidRPr="002A47DD">
                        <w:rPr>
                          <w:color w:val="FFFFFF" w:themeColor="background1"/>
                          <w:sz w:val="24"/>
                          <w:szCs w:val="24"/>
                        </w:rPr>
                        <w:t>Articl</w:t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t>e</w:t>
                      </w:r>
                      <w:proofErr w:type="spellEnd"/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E17988F" wp14:editId="6A44A95F">
                <wp:simplePos x="0" y="0"/>
                <wp:positionH relativeFrom="column">
                  <wp:posOffset>4762500</wp:posOffset>
                </wp:positionH>
                <wp:positionV relativeFrom="paragraph">
                  <wp:posOffset>1978660</wp:posOffset>
                </wp:positionV>
                <wp:extent cx="800100" cy="812800"/>
                <wp:effectExtent l="0" t="0" r="12700" b="12700"/>
                <wp:wrapNone/>
                <wp:docPr id="11" name="Avrundet rektangel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0100" cy="8128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A47DD" w:rsidRPr="002A47DD" w:rsidRDefault="002A47DD" w:rsidP="002A47DD">
                            <w:pP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2A47DD"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t>Articl</w:t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t>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E17988F" id="Avrundet rektangel 11" o:spid="_x0000_s1035" style="position:absolute;margin-left:375pt;margin-top:155.8pt;width:63pt;height:64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" fillcolor="#266cbf [3204]" strokecolor="#13355f [1604]" strokeweight="1pt">
                <v:stroke joinstyle="miter"/>
                <v:textbox>
                  <w:txbxContent>
                    <w:p w:rsidR="002A47DD" w:rsidRPr="002A47DD" w:rsidRDefault="002A47DD" w:rsidP="002A47DD">
                      <w:pPr>
                        <w:rPr>
                          <w:color w:val="FFFFFF" w:themeColor="background1"/>
                          <w:sz w:val="24"/>
                          <w:szCs w:val="24"/>
                        </w:rPr>
                      </w:pPr>
                      <w:proofErr w:type="spellStart"/>
                      <w:r w:rsidRPr="002A47DD">
                        <w:rPr>
                          <w:color w:val="FFFFFF" w:themeColor="background1"/>
                          <w:sz w:val="24"/>
                          <w:szCs w:val="24"/>
                        </w:rPr>
                        <w:t>Articl</w:t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t>e</w:t>
                      </w:r>
                      <w:proofErr w:type="spellEnd"/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762000</wp:posOffset>
                </wp:positionH>
                <wp:positionV relativeFrom="paragraph">
                  <wp:posOffset>1953260</wp:posOffset>
                </wp:positionV>
                <wp:extent cx="1041400" cy="3340100"/>
                <wp:effectExtent l="0" t="0" r="12700" b="12700"/>
                <wp:wrapNone/>
                <wp:docPr id="8" name="Avrundet rektange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1400" cy="33401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A47DD" w:rsidRPr="002A47DD" w:rsidRDefault="002A47DD" w:rsidP="002A47DD">
                            <w:pPr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proofErr w:type="spellStart"/>
                            <w:r w:rsidRPr="002A47DD"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  <w:t>Aside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Avrundet rektangel 8" o:spid="_x0000_s1036" style="position:absolute;margin-left:60pt;margin-top:153.8pt;width:82pt;height:263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" fillcolor="#266cbf [3204]" strokecolor="#13355f [1604]" strokeweight="1pt">
                <v:stroke joinstyle="miter"/>
                <v:textbox>
                  <w:txbxContent>
                    <w:p w:rsidR="002A47DD" w:rsidRPr="002A47DD" w:rsidRDefault="002A47DD" w:rsidP="002A47DD">
                      <w:pPr>
                        <w:rPr>
                          <w:color w:val="FFFFFF" w:themeColor="background1"/>
                          <w:sz w:val="32"/>
                          <w:szCs w:val="32"/>
                        </w:rPr>
                      </w:pPr>
                      <w:proofErr w:type="spellStart"/>
                      <w:r w:rsidRPr="002A47DD">
                        <w:rPr>
                          <w:color w:val="FFFFFF" w:themeColor="background1"/>
                          <w:sz w:val="32"/>
                          <w:szCs w:val="32"/>
                        </w:rPr>
                        <w:t>A</w:t>
                      </w:r>
                      <w:r w:rsidRPr="002A47DD">
                        <w:rPr>
                          <w:color w:val="FFFFFF" w:themeColor="background1"/>
                          <w:sz w:val="32"/>
                          <w:szCs w:val="32"/>
                        </w:rPr>
                        <w:t>side</w:t>
                      </w:r>
                      <w:proofErr w:type="spellEnd"/>
                    </w:p>
                  </w:txbxContent>
                </v:textbox>
              </v:roundrect>
            </w:pict>
          </mc:Fallback>
        </mc:AlternateContent>
      </w:r>
      <w:r w:rsidR="009A362D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482600</wp:posOffset>
                </wp:positionH>
                <wp:positionV relativeFrom="paragraph">
                  <wp:posOffset>1673860</wp:posOffset>
                </wp:positionV>
                <wp:extent cx="5359400" cy="3886200"/>
                <wp:effectExtent l="0" t="0" r="12700" b="12700"/>
                <wp:wrapNone/>
                <wp:docPr id="5" name="Avrundet rektange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59400" cy="3886200"/>
                        </a:xfrm>
                        <a:prstGeom prst="roundRect">
                          <a:avLst/>
                        </a:prstGeom>
                        <a:gradFill>
                          <a:gsLst>
                            <a:gs pos="0">
                              <a:schemeClr val="accent1">
                                <a:lumMod val="5000"/>
                                <a:lumOff val="95000"/>
                              </a:schemeClr>
                            </a:gs>
                            <a:gs pos="74000">
                              <a:schemeClr val="accent1">
                                <a:lumMod val="45000"/>
                                <a:lumOff val="55000"/>
                              </a:schemeClr>
                            </a:gs>
                            <a:gs pos="83000">
                              <a:schemeClr val="accent1">
                                <a:lumMod val="45000"/>
                                <a:lumOff val="55000"/>
                              </a:schemeClr>
                            </a:gs>
                            <a:gs pos="100000">
                              <a:schemeClr val="accent1">
                                <a:lumMod val="30000"/>
                                <a:lumOff val="70000"/>
                              </a:schemeClr>
                            </a:gs>
                          </a:gsLst>
                          <a:lin ang="5400000" scaled="1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5E3352F3" id="Avrundet rektangel 5" o:spid="_x0000_s1026" style="position:absolute;margin-left:38pt;margin-top:131.8pt;width:422pt;height:306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" fillcolor="#f3f7fc [180]" strokecolor="#13355f [1604]" strokeweight="1pt">
                <v:fill color2="#b8d2f1 [980]" colors="0 #f3f8fd;48497f #96bcea;54395f #96bcea;1 #b9d2f1" focus="100%" type="gradient"/>
                <v:stroke joinstyle="miter"/>
              </v:roundrect>
            </w:pict>
          </mc:Fallback>
        </mc:AlternateContent>
      </w:r>
      <w:r w:rsidR="009A362D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469900</wp:posOffset>
                </wp:positionH>
                <wp:positionV relativeFrom="paragraph">
                  <wp:posOffset>353060</wp:posOffset>
                </wp:positionV>
                <wp:extent cx="5372100" cy="1168400"/>
                <wp:effectExtent l="0" t="0" r="12700" b="12700"/>
                <wp:wrapNone/>
                <wp:docPr id="4" name="Avrundet rektange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72100" cy="1168400"/>
                        </a:xfrm>
                        <a:prstGeom prst="roundRect">
                          <a:avLst/>
                        </a:prstGeom>
                        <a:gradFill>
                          <a:gsLst>
                            <a:gs pos="0">
                              <a:schemeClr val="accent1">
                                <a:lumMod val="5000"/>
                                <a:lumOff val="95000"/>
                              </a:schemeClr>
                            </a:gs>
                            <a:gs pos="74000">
                              <a:schemeClr val="accent1">
                                <a:lumMod val="45000"/>
                                <a:lumOff val="55000"/>
                              </a:schemeClr>
                            </a:gs>
                            <a:gs pos="83000">
                              <a:schemeClr val="accent1">
                                <a:lumMod val="45000"/>
                                <a:lumOff val="55000"/>
                              </a:schemeClr>
                            </a:gs>
                            <a:gs pos="100000">
                              <a:schemeClr val="accent1">
                                <a:lumMod val="30000"/>
                                <a:lumOff val="70000"/>
                              </a:schemeClr>
                            </a:gs>
                          </a:gsLst>
                          <a:lin ang="5400000" scaled="1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A47DD" w:rsidRPr="002A47DD" w:rsidRDefault="002A47DD" w:rsidP="002A47DD">
                            <w:pPr>
                              <w:jc w:val="center"/>
                              <w:rPr>
                                <w:color w:val="000000" w:themeColor="text1"/>
                                <w:sz w:val="40"/>
                                <w:szCs w:val="40"/>
                              </w:rPr>
                            </w:pPr>
                            <w:proofErr w:type="spellStart"/>
                            <w:r w:rsidRPr="002A47DD">
                              <w:rPr>
                                <w:color w:val="000000" w:themeColor="text1"/>
                                <w:sz w:val="40"/>
                                <w:szCs w:val="40"/>
                              </w:rPr>
                              <w:t>Article</w:t>
                            </w:r>
                            <w:proofErr w:type="spellEnd"/>
                          </w:p>
                          <w:p w:rsidR="002A47DD" w:rsidRDefault="002A47DD" w:rsidP="002A47D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Avrundet rektangel 4" o:spid="_x0000_s1037" style="position:absolute;margin-left:37pt;margin-top:27.8pt;width:423pt;height:92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" fillcolor="#f3f7fc [180]" strokecolor="#13355f [1604]" strokeweight="1pt">
                <v:fill color2="#b8d2f1 [980]" colors="0 #f3f8fd;48497f #96bcea;54395f #96bcea;1 #b9d2f1" focus="100%" type="gradient"/>
                <v:stroke joinstyle="miter"/>
                <v:textbox>
                  <w:txbxContent>
                    <w:p w:rsidR="002A47DD" w:rsidRPr="002A47DD" w:rsidRDefault="002A47DD" w:rsidP="002A47DD">
                      <w:pPr>
                        <w:jc w:val="center"/>
                        <w:rPr>
                          <w:color w:val="000000" w:themeColor="text1"/>
                          <w:sz w:val="40"/>
                          <w:szCs w:val="40"/>
                        </w:rPr>
                      </w:pPr>
                      <w:proofErr w:type="spellStart"/>
                      <w:r w:rsidRPr="002A47DD">
                        <w:rPr>
                          <w:color w:val="000000" w:themeColor="text1"/>
                          <w:sz w:val="40"/>
                          <w:szCs w:val="40"/>
                        </w:rPr>
                        <w:t>Article</w:t>
                      </w:r>
                      <w:proofErr w:type="spellEnd"/>
                    </w:p>
                    <w:p w:rsidR="002A47DD" w:rsidRDefault="002A47DD" w:rsidP="002A47DD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 w:rsidR="009A362D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35560</wp:posOffset>
                </wp:positionV>
                <wp:extent cx="6248400" cy="7061200"/>
                <wp:effectExtent l="0" t="0" r="12700" b="12700"/>
                <wp:wrapNone/>
                <wp:docPr id="3" name="Avrundet rektange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48400" cy="706120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A362D" w:rsidRDefault="009A362D" w:rsidP="009A362D">
                            <w:pPr>
                              <w:jc w:val="center"/>
                            </w:pPr>
                            <w:r>
                              <w:t>‹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Avrundet rektangel 3" o:spid="_x0000_s1038" style="position:absolute;margin-left:0;margin-top:2.8pt;width:492pt;height:55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" filled="f" strokecolor="#13355f [1604]" strokeweight="1pt">
                <v:stroke joinstyle="miter"/>
                <v:textbox>
                  <w:txbxContent>
                    <w:p w:rsidR="009A362D" w:rsidRDefault="009A362D" w:rsidP="009A362D">
                      <w:pPr>
                        <w:jc w:val="center"/>
                      </w:pPr>
                      <w:r>
                        <w:t>‹</w:t>
                      </w:r>
                    </w:p>
                  </w:txbxContent>
                </v:textbox>
              </v:roundrect>
            </w:pict>
          </mc:Fallback>
        </mc:AlternateContent>
      </w:r>
    </w:p>
    <w:p w:rsidR="009A5B5F" w:rsidRPr="009A5B5F" w:rsidRDefault="009A5B5F" w:rsidP="009A5B5F"/>
    <w:p w:rsidR="009A5B5F" w:rsidRPr="009A5B5F" w:rsidRDefault="009A5B5F" w:rsidP="009A5B5F"/>
    <w:p w:rsidR="009A5B5F" w:rsidRPr="009A5B5F" w:rsidRDefault="009A5B5F" w:rsidP="009A5B5F"/>
    <w:p w:rsidR="009A5B5F" w:rsidRPr="009A5B5F" w:rsidRDefault="009A5B5F" w:rsidP="009A5B5F"/>
    <w:p w:rsidR="009A5B5F" w:rsidRPr="009A5B5F" w:rsidRDefault="009A5B5F" w:rsidP="009A5B5F"/>
    <w:p w:rsidR="009A5B5F" w:rsidRPr="009A5B5F" w:rsidRDefault="009A5B5F" w:rsidP="009A5B5F"/>
    <w:p w:rsidR="009A5B5F" w:rsidRPr="009A5B5F" w:rsidRDefault="009A5B5F" w:rsidP="009A5B5F"/>
    <w:p w:rsidR="009A5B5F" w:rsidRPr="009A5B5F" w:rsidRDefault="009A5B5F" w:rsidP="009A5B5F"/>
    <w:p w:rsidR="009A5B5F" w:rsidRPr="009A5B5F" w:rsidRDefault="009A5B5F" w:rsidP="009A5B5F"/>
    <w:p w:rsidR="009A5B5F" w:rsidRPr="009A5B5F" w:rsidRDefault="009A5B5F" w:rsidP="009A5B5F"/>
    <w:p w:rsidR="009A5B5F" w:rsidRPr="009A5B5F" w:rsidRDefault="009A5B5F" w:rsidP="009A5B5F"/>
    <w:p w:rsidR="009A5B5F" w:rsidRPr="009A5B5F" w:rsidRDefault="009A5B5F" w:rsidP="009A5B5F"/>
    <w:p w:rsidR="009A5B5F" w:rsidRPr="009A5B5F" w:rsidRDefault="009A5B5F" w:rsidP="009A5B5F"/>
    <w:p w:rsidR="009A5B5F" w:rsidRPr="009A5B5F" w:rsidRDefault="009A5B5F" w:rsidP="009A5B5F"/>
    <w:p w:rsidR="009A5B5F" w:rsidRPr="009A5B5F" w:rsidRDefault="009A5B5F" w:rsidP="009A5B5F"/>
    <w:p w:rsidR="009A5B5F" w:rsidRPr="009A5B5F" w:rsidRDefault="009A5B5F" w:rsidP="009A5B5F"/>
    <w:p w:rsidR="009A5B5F" w:rsidRPr="009A5B5F" w:rsidRDefault="009A5B5F" w:rsidP="009A5B5F"/>
    <w:p w:rsidR="009A5B5F" w:rsidRPr="009A5B5F" w:rsidRDefault="009A5B5F" w:rsidP="009A5B5F"/>
    <w:p w:rsidR="009A5B5F" w:rsidRPr="009A5B5F" w:rsidRDefault="009A5B5F" w:rsidP="009A5B5F"/>
    <w:p w:rsidR="009A5B5F" w:rsidRPr="009A5B5F" w:rsidRDefault="009A5B5F" w:rsidP="009A5B5F"/>
    <w:p w:rsidR="009A5B5F" w:rsidRPr="009A5B5F" w:rsidRDefault="009A5B5F" w:rsidP="009A5B5F"/>
    <w:p w:rsidR="009A5B5F" w:rsidRDefault="009A5B5F" w:rsidP="009A5B5F"/>
    <w:p w:rsidR="009A5B5F" w:rsidRPr="009A5B5F" w:rsidRDefault="009A5B5F" w:rsidP="009A5B5F"/>
    <w:p w:rsidR="009A362D" w:rsidRDefault="009A362D" w:rsidP="009A5B5F">
      <w:pPr>
        <w:jc w:val="right"/>
      </w:pPr>
    </w:p>
    <w:p w:rsidR="009A5B5F" w:rsidRDefault="009A5B5F" w:rsidP="009A5B5F">
      <w:pPr>
        <w:jc w:val="right"/>
      </w:pPr>
    </w:p>
    <w:p w:rsidR="001B2A86" w:rsidRDefault="001B2A86" w:rsidP="00384A35">
      <w:pPr>
        <w:pStyle w:val="Overskrift2"/>
      </w:pPr>
      <w:r>
        <w:lastRenderedPageBreak/>
        <w:t>Sideh</w:t>
      </w:r>
      <w:r w:rsidR="009A5B5F">
        <w:t>ierarki</w:t>
      </w:r>
    </w:p>
    <w:p w:rsidR="00245FDB" w:rsidRDefault="00145559" w:rsidP="00245FDB">
      <w:r>
        <w:rPr>
          <w:noProof/>
        </w:rPr>
        <w:drawing>
          <wp:inline distT="0" distB="0" distL="0" distR="0">
            <wp:extent cx="5732145" cy="3350895"/>
            <wp:effectExtent l="0" t="0" r="0" b="1905"/>
            <wp:docPr id="1" name="Bil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kjermbilde 2018-02-08 kl. 11.15.35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35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FDB" w:rsidRDefault="00145559" w:rsidP="00145559">
      <w:pPr>
        <w:pStyle w:val="Overskrift2"/>
      </w:pPr>
      <w:r>
        <w:t>Nødvendig i</w:t>
      </w:r>
      <w:bookmarkStart w:id="0" w:name="_GoBack"/>
      <w:bookmarkEnd w:id="0"/>
      <w:r>
        <w:t>nnhold</w:t>
      </w:r>
    </w:p>
    <w:tbl>
      <w:tblPr>
        <w:tblStyle w:val="Tabellrutenett"/>
        <w:tblW w:w="0" w:type="auto"/>
        <w:tblLook w:val="04A0" w:firstRow="1" w:lastRow="0" w:firstColumn="1" w:lastColumn="0" w:noHBand="0" w:noVBand="1"/>
      </w:tblPr>
      <w:tblGrid>
        <w:gridCol w:w="4508"/>
        <w:gridCol w:w="4509"/>
      </w:tblGrid>
      <w:tr w:rsidR="00145559" w:rsidTr="00145559">
        <w:tc>
          <w:tcPr>
            <w:tcW w:w="4508" w:type="dxa"/>
          </w:tcPr>
          <w:p w:rsidR="00145559" w:rsidRDefault="00145559" w:rsidP="00145559">
            <w:r>
              <w:t>Tekst</w:t>
            </w:r>
          </w:p>
        </w:tc>
        <w:tc>
          <w:tcPr>
            <w:tcW w:w="4509" w:type="dxa"/>
          </w:tcPr>
          <w:p w:rsidR="00145559" w:rsidRDefault="00136FB4" w:rsidP="00145559">
            <w:r>
              <w:t>Tekst som skal utfylle de ulike kategoriene, forklare hva de ulike turtypene skal vise og annen nødvendig informasjon</w:t>
            </w:r>
          </w:p>
        </w:tc>
      </w:tr>
      <w:tr w:rsidR="00145559" w:rsidTr="00145559">
        <w:tc>
          <w:tcPr>
            <w:tcW w:w="4508" w:type="dxa"/>
          </w:tcPr>
          <w:p w:rsidR="00145559" w:rsidRDefault="00145559" w:rsidP="00145559">
            <w:r>
              <w:t>Bilder</w:t>
            </w:r>
          </w:p>
        </w:tc>
        <w:tc>
          <w:tcPr>
            <w:tcW w:w="4509" w:type="dxa"/>
          </w:tcPr>
          <w:p w:rsidR="00145559" w:rsidRDefault="00136FB4" w:rsidP="00145559">
            <w:r>
              <w:t>Bilder som illustrerer de ulike turtypene samt virker innbydende for besøkende</w:t>
            </w:r>
          </w:p>
        </w:tc>
      </w:tr>
      <w:tr w:rsidR="00145559" w:rsidTr="00145559">
        <w:tc>
          <w:tcPr>
            <w:tcW w:w="4508" w:type="dxa"/>
          </w:tcPr>
          <w:p w:rsidR="00145559" w:rsidRDefault="00145559" w:rsidP="00145559">
            <w:r>
              <w:t>Linker</w:t>
            </w:r>
          </w:p>
        </w:tc>
        <w:tc>
          <w:tcPr>
            <w:tcW w:w="4509" w:type="dxa"/>
          </w:tcPr>
          <w:p w:rsidR="00145559" w:rsidRDefault="00136FB4" w:rsidP="00145559">
            <w:r>
              <w:t xml:space="preserve">Linker til andre, </w:t>
            </w:r>
            <w:proofErr w:type="spellStart"/>
            <w:r>
              <w:t>uanvhengige</w:t>
            </w:r>
            <w:proofErr w:type="spellEnd"/>
            <w:r>
              <w:t xml:space="preserve"> sider, værinformasjon og til andre </w:t>
            </w:r>
            <w:proofErr w:type="spellStart"/>
            <w:r>
              <w:t>delsider</w:t>
            </w:r>
            <w:proofErr w:type="spellEnd"/>
          </w:p>
        </w:tc>
      </w:tr>
      <w:tr w:rsidR="00145559" w:rsidTr="00145559">
        <w:tc>
          <w:tcPr>
            <w:tcW w:w="4508" w:type="dxa"/>
          </w:tcPr>
          <w:p w:rsidR="00145559" w:rsidRDefault="00136FB4" w:rsidP="00145559">
            <w:proofErr w:type="spellStart"/>
            <w:r>
              <w:t>Footer</w:t>
            </w:r>
            <w:proofErr w:type="spellEnd"/>
          </w:p>
        </w:tc>
        <w:tc>
          <w:tcPr>
            <w:tcW w:w="4509" w:type="dxa"/>
          </w:tcPr>
          <w:p w:rsidR="00145559" w:rsidRDefault="00136FB4" w:rsidP="00145559">
            <w:proofErr w:type="spellStart"/>
            <w:r>
              <w:t>Footer</w:t>
            </w:r>
            <w:proofErr w:type="spellEnd"/>
            <w:r>
              <w:t xml:space="preserve"> med kontaktinformasjon, forfatter av siden samt annen rettighetsinformasjon som sikrer eierskap av siden</w:t>
            </w:r>
          </w:p>
        </w:tc>
      </w:tr>
      <w:tr w:rsidR="00145559" w:rsidTr="00145559">
        <w:tc>
          <w:tcPr>
            <w:tcW w:w="4508" w:type="dxa"/>
          </w:tcPr>
          <w:p w:rsidR="00145559" w:rsidRDefault="00136FB4" w:rsidP="00145559">
            <w:r>
              <w:t>Header</w:t>
            </w:r>
          </w:p>
        </w:tc>
        <w:tc>
          <w:tcPr>
            <w:tcW w:w="4509" w:type="dxa"/>
          </w:tcPr>
          <w:p w:rsidR="00145559" w:rsidRDefault="00136FB4" w:rsidP="00145559">
            <w:r>
              <w:t>Navn på nettsiden som også kort forklarer hensikten med siden</w:t>
            </w:r>
          </w:p>
        </w:tc>
      </w:tr>
    </w:tbl>
    <w:p w:rsidR="00145559" w:rsidRPr="00145559" w:rsidRDefault="00145559" w:rsidP="00145559"/>
    <w:p w:rsidR="00245FDB" w:rsidRDefault="00245FDB" w:rsidP="00245FDB"/>
    <w:p w:rsidR="00245FDB" w:rsidRDefault="00245FDB" w:rsidP="00245FDB"/>
    <w:p w:rsidR="00245FDB" w:rsidRDefault="00245FDB" w:rsidP="00245FDB"/>
    <w:p w:rsidR="00245FDB" w:rsidRDefault="00245FDB" w:rsidP="00245FDB"/>
    <w:p w:rsidR="00245FDB" w:rsidRDefault="00245FDB" w:rsidP="00245FDB"/>
    <w:p w:rsidR="00245FDB" w:rsidRDefault="00245FDB" w:rsidP="00245FDB"/>
    <w:p w:rsidR="00245FDB" w:rsidRDefault="00245FDB" w:rsidP="00245FDB"/>
    <w:p w:rsidR="00245FDB" w:rsidRDefault="00245FDB" w:rsidP="00245FDB"/>
    <w:p w:rsidR="00245FDB" w:rsidRDefault="00245FDB" w:rsidP="00245FDB"/>
    <w:p w:rsidR="00245FDB" w:rsidRDefault="00245FDB" w:rsidP="00245FDB"/>
    <w:p w:rsidR="00245FDB" w:rsidRDefault="00245FDB" w:rsidP="00245FDB"/>
    <w:p w:rsidR="00245FDB" w:rsidRDefault="00245FDB" w:rsidP="00245FDB"/>
    <w:p w:rsidR="00245FDB" w:rsidRDefault="00245FDB" w:rsidP="00245FDB"/>
    <w:p w:rsidR="00245FDB" w:rsidRDefault="00245FDB" w:rsidP="00245FDB"/>
    <w:p w:rsidR="00245FDB" w:rsidRDefault="00245FDB" w:rsidP="00245FDB"/>
    <w:p w:rsidR="00245FDB" w:rsidRDefault="00245FDB" w:rsidP="00245FDB"/>
    <w:p w:rsidR="00245FDB" w:rsidRDefault="00245FDB" w:rsidP="00245FDB"/>
    <w:p w:rsidR="00245FDB" w:rsidRDefault="00245FDB" w:rsidP="00245FDB"/>
    <w:p w:rsidR="00245FDB" w:rsidRDefault="00245FDB" w:rsidP="00245FDB"/>
    <w:p w:rsidR="00245FDB" w:rsidRDefault="00245FDB" w:rsidP="00245FDB"/>
    <w:p w:rsidR="00245FDB" w:rsidRDefault="00245FDB" w:rsidP="00245FDB"/>
    <w:p w:rsidR="00245FDB" w:rsidRPr="00245FDB" w:rsidRDefault="00245FDB" w:rsidP="00245FDB"/>
    <w:p w:rsidR="00245FDB" w:rsidRDefault="00245FDB" w:rsidP="00245FDB">
      <w:pPr>
        <w:pStyle w:val="Overskrift2"/>
      </w:pPr>
      <w:r>
        <w:t>Trådrammer</w:t>
      </w:r>
    </w:p>
    <w:p w:rsidR="00245FDB" w:rsidRPr="00245FDB" w:rsidRDefault="00245FDB" w:rsidP="00245FDB">
      <w:r>
        <w:t>Hovedside</w:t>
      </w:r>
    </w:p>
    <w:p w:rsidR="001B2A86" w:rsidRDefault="00245FDB" w:rsidP="001B2A86">
      <w:r>
        <w:rPr>
          <w:noProof/>
        </w:rPr>
        <w:lastRenderedPageBreak/>
        <w:drawing>
          <wp:inline distT="0" distB="0" distL="0" distR="0">
            <wp:extent cx="5732145" cy="7282815"/>
            <wp:effectExtent l="0" t="0" r="0" b="0"/>
            <wp:docPr id="19" name="Bild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kjermbilde 2018-02-02 kl. 14.34.35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728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FDB" w:rsidRDefault="00245FDB" w:rsidP="001B2A86"/>
    <w:p w:rsidR="00245FDB" w:rsidRDefault="00245FDB" w:rsidP="001B2A86"/>
    <w:p w:rsidR="00245FDB" w:rsidRDefault="00245FDB" w:rsidP="001B2A86"/>
    <w:p w:rsidR="00245FDB" w:rsidRDefault="00245FDB" w:rsidP="001B2A86">
      <w:r>
        <w:t>Artikkel</w:t>
      </w:r>
    </w:p>
    <w:p w:rsidR="00245FDB" w:rsidRPr="001B2A86" w:rsidRDefault="00245FDB" w:rsidP="001B2A86"/>
    <w:sectPr w:rsidR="00245FDB" w:rsidRPr="001B2A86">
      <w:headerReference w:type="even" r:id="rId13"/>
      <w:headerReference w:type="default" r:id="rId14"/>
      <w:footerReference w:type="even" r:id="rId15"/>
      <w:footerReference w:type="default" r:id="rId16"/>
      <w:headerReference w:type="first" r:id="rId17"/>
      <w:footerReference w:type="first" r:id="rId18"/>
      <w:pgSz w:w="11907" w:h="16839"/>
      <w:pgMar w:top="1152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33933" w:rsidRDefault="00833933">
      <w:pPr>
        <w:spacing w:after="0" w:line="240" w:lineRule="auto"/>
      </w:pPr>
      <w:r>
        <w:separator/>
      </w:r>
    </w:p>
    <w:p w:rsidR="00833933" w:rsidRDefault="00833933"/>
    <w:p w:rsidR="00833933" w:rsidRDefault="00833933"/>
  </w:endnote>
  <w:endnote w:type="continuationSeparator" w:id="0">
    <w:p w:rsidR="00833933" w:rsidRDefault="00833933">
      <w:pPr>
        <w:spacing w:after="0" w:line="240" w:lineRule="auto"/>
      </w:pPr>
      <w:r>
        <w:continuationSeparator/>
      </w:r>
    </w:p>
    <w:p w:rsidR="00833933" w:rsidRDefault="00833933"/>
    <w:p w:rsidR="00833933" w:rsidRDefault="00833933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845D0" w:rsidRDefault="002845D0">
    <w:pPr>
      <w:pStyle w:val="Bunnteks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877815352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2845D0" w:rsidRDefault="00671705">
        <w:pPr>
          <w:pStyle w:val="Bunnteks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845D0" w:rsidRDefault="002845D0">
    <w:pPr>
      <w:pStyle w:val="Bunnteks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33933" w:rsidRDefault="00833933">
      <w:pPr>
        <w:spacing w:after="0" w:line="240" w:lineRule="auto"/>
      </w:pPr>
      <w:r>
        <w:separator/>
      </w:r>
    </w:p>
    <w:p w:rsidR="00833933" w:rsidRDefault="00833933"/>
    <w:p w:rsidR="00833933" w:rsidRDefault="00833933"/>
  </w:footnote>
  <w:footnote w:type="continuationSeparator" w:id="0">
    <w:p w:rsidR="00833933" w:rsidRDefault="00833933">
      <w:pPr>
        <w:spacing w:after="0" w:line="240" w:lineRule="auto"/>
      </w:pPr>
      <w:r>
        <w:continuationSeparator/>
      </w:r>
    </w:p>
    <w:p w:rsidR="00833933" w:rsidRDefault="00833933"/>
    <w:p w:rsidR="00833933" w:rsidRDefault="00833933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845D0" w:rsidRDefault="002845D0">
    <w:pPr>
      <w:pStyle w:val="Toppteks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845D0" w:rsidRDefault="002845D0">
    <w:pPr>
      <w:pStyle w:val="Topptekst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845D0" w:rsidRDefault="002845D0">
    <w:pPr>
      <w:pStyle w:val="Toppteks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6AB8A88A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36E8ED68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144E5CF2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00725E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F23A55BE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E2E5C86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E020DE54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4ABEA9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CE62011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/>
        <w:i w:val="0"/>
      </w:rPr>
    </w:lvl>
  </w:abstractNum>
  <w:abstractNum w:abstractNumId="9" w15:restartNumberingAfterBreak="0">
    <w:nsid w:val="FFFFFF89"/>
    <w:multiLevelType w:val="singleLevel"/>
    <w:tmpl w:val="71E4D62E"/>
    <w:lvl w:ilvl="0">
      <w:start w:val="1"/>
      <w:numFmt w:val="bullet"/>
      <w:lvlText w:val=""/>
      <w:lvlJc w:val="left"/>
      <w:pPr>
        <w:tabs>
          <w:tab w:val="num" w:pos="432"/>
        </w:tabs>
        <w:ind w:left="432" w:hanging="432"/>
      </w:pPr>
      <w:rPr>
        <w:rFonts w:ascii="Symbol" w:hAnsi="Symbol" w:hint="default"/>
      </w:rPr>
    </w:lvl>
  </w:abstractNum>
  <w:abstractNum w:abstractNumId="10" w15:restartNumberingAfterBreak="0">
    <w:nsid w:val="26DA33D1"/>
    <w:multiLevelType w:val="hybridMultilevel"/>
    <w:tmpl w:val="9F16C02E"/>
    <w:lvl w:ilvl="0" w:tplc="2D128166">
      <w:start w:val="1"/>
      <w:numFmt w:val="bullet"/>
      <w:pStyle w:val="Punktliste"/>
      <w:lvlText w:val=""/>
      <w:lvlJc w:val="left"/>
      <w:pPr>
        <w:tabs>
          <w:tab w:val="num" w:pos="432"/>
        </w:tabs>
        <w:ind w:left="432" w:hanging="432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B1B1C5A"/>
    <w:multiLevelType w:val="hybridMultilevel"/>
    <w:tmpl w:val="A3127486"/>
    <w:lvl w:ilvl="0" w:tplc="A96E589A">
      <w:start w:val="1"/>
      <w:numFmt w:val="decimal"/>
      <w:pStyle w:val="Nummerertliste"/>
      <w:lvlText w:val="%1."/>
      <w:lvlJc w:val="left"/>
      <w:pPr>
        <w:tabs>
          <w:tab w:val="num" w:pos="432"/>
        </w:tabs>
        <w:ind w:left="432" w:hanging="432"/>
      </w:pPr>
      <w:rPr>
        <w:rFonts w:hint="default"/>
        <w:b/>
        <w:i w:val="0"/>
        <w:color w:val="266CBF" w:themeColor="accent1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8"/>
  </w:num>
  <w:num w:numId="3">
    <w:abstractNumId w:val="7"/>
  </w:num>
  <w:num w:numId="4">
    <w:abstractNumId w:val="6"/>
  </w:num>
  <w:num w:numId="5">
    <w:abstractNumId w:val="5"/>
  </w:num>
  <w:num w:numId="6">
    <w:abstractNumId w:val="4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11"/>
  </w:num>
  <w:num w:numId="12">
    <w:abstractNumId w:val="9"/>
    <w:lvlOverride w:ilvl="0">
      <w:startOverride w:val="1"/>
    </w:lvlOverride>
  </w:num>
  <w:num w:numId="13">
    <w:abstractNumId w:val="10"/>
  </w:num>
  <w:num w:numId="1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attachedTemplate r:id="rId1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1376"/>
    <w:rsid w:val="00053521"/>
    <w:rsid w:val="00136FB4"/>
    <w:rsid w:val="00145559"/>
    <w:rsid w:val="001B2A86"/>
    <w:rsid w:val="001C3B8B"/>
    <w:rsid w:val="00226509"/>
    <w:rsid w:val="00245FDB"/>
    <w:rsid w:val="002845D0"/>
    <w:rsid w:val="002A47DD"/>
    <w:rsid w:val="00384A35"/>
    <w:rsid w:val="003D1376"/>
    <w:rsid w:val="00671705"/>
    <w:rsid w:val="006728A9"/>
    <w:rsid w:val="00833933"/>
    <w:rsid w:val="008F029F"/>
    <w:rsid w:val="009A362D"/>
    <w:rsid w:val="009A5B5F"/>
    <w:rsid w:val="00CF0262"/>
    <w:rsid w:val="00E06975"/>
    <w:rsid w:val="00E954DD"/>
    <w:rsid w:val="00FF08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DE32DEE"/>
  <w15:chartTrackingRefBased/>
  <w15:docId w15:val="{13A31ECA-6FC1-8A4F-A2F7-4D7CCD81D6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color w:val="595959" w:themeColor="text1" w:themeTint="A6"/>
        <w:sz w:val="28"/>
        <w:szCs w:val="28"/>
        <w:lang w:val="en-US" w:eastAsia="ja-JP" w:bidi="ar-SA"/>
      </w:rPr>
    </w:rPrDefault>
    <w:pPrDefault>
      <w:pPr>
        <w:spacing w:after="120" w:line="288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0" w:qFormat="1"/>
    <w:lsdException w:name="List Number" w:semiHidden="1" w:uiPriority="10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671705"/>
    <w:rPr>
      <w:lang w:val="nb-NO"/>
    </w:rPr>
  </w:style>
  <w:style w:type="paragraph" w:styleId="Overskrift1">
    <w:name w:val="heading 1"/>
    <w:basedOn w:val="Normal"/>
    <w:next w:val="Normal"/>
    <w:link w:val="Overskrift1Tegn"/>
    <w:uiPriority w:val="9"/>
    <w:qFormat/>
    <w:pPr>
      <w:keepNext/>
      <w:keepLines/>
      <w:spacing w:before="360"/>
      <w:outlineLvl w:val="0"/>
    </w:pPr>
    <w:rPr>
      <w:rFonts w:asciiTheme="majorHAnsi" w:eastAsiaTheme="majorEastAsia" w:hAnsiTheme="majorHAnsi" w:cstheme="majorBidi"/>
      <w:b/>
      <w:color w:val="266CBF" w:themeColor="accent1"/>
      <w:sz w:val="46"/>
      <w:szCs w:val="32"/>
    </w:rPr>
  </w:style>
  <w:style w:type="paragraph" w:styleId="Overskrift2">
    <w:name w:val="heading 2"/>
    <w:basedOn w:val="Normal"/>
    <w:next w:val="Normal"/>
    <w:link w:val="Overskrift2Tegn"/>
    <w:uiPriority w:val="9"/>
    <w:unhideWhenUsed/>
    <w:qFormat/>
    <w:pPr>
      <w:keepNext/>
      <w:keepLines/>
      <w:spacing w:before="360"/>
      <w:outlineLvl w:val="1"/>
    </w:pPr>
    <w:rPr>
      <w:rFonts w:asciiTheme="majorHAnsi" w:eastAsiaTheme="majorEastAsia" w:hAnsiTheme="majorHAnsi" w:cstheme="majorBidi"/>
      <w:b/>
      <w:color w:val="7F7F7F" w:themeColor="text1" w:themeTint="80"/>
      <w:szCs w:val="26"/>
    </w:rPr>
  </w:style>
  <w:style w:type="paragraph" w:styleId="Overskrift3">
    <w:name w:val="heading 3"/>
    <w:basedOn w:val="Normal"/>
    <w:next w:val="Normal"/>
    <w:link w:val="Overskrift3Tegn"/>
    <w:uiPriority w:val="9"/>
    <w:semiHidden/>
    <w:unhideWhenUsed/>
    <w:qFormat/>
    <w:pPr>
      <w:keepNext/>
      <w:keepLines/>
      <w:spacing w:before="360"/>
      <w:outlineLvl w:val="2"/>
    </w:pPr>
    <w:rPr>
      <w:rFonts w:asciiTheme="majorHAnsi" w:eastAsiaTheme="majorEastAsia" w:hAnsiTheme="majorHAnsi" w:cstheme="majorBidi"/>
      <w:color w:val="266CBF" w:themeColor="accent1"/>
      <w:sz w:val="34"/>
      <w:szCs w:val="24"/>
    </w:rPr>
  </w:style>
  <w:style w:type="paragraph" w:styleId="Overskrift4">
    <w:name w:val="heading 4"/>
    <w:basedOn w:val="Normal"/>
    <w:next w:val="Normal"/>
    <w:link w:val="Overskrift4Tegn"/>
    <w:uiPriority w:val="9"/>
    <w:semiHidden/>
    <w:unhideWhenUsed/>
    <w:qFormat/>
    <w:pPr>
      <w:keepNext/>
      <w:keepLines/>
      <w:spacing w:before="360"/>
      <w:outlineLvl w:val="3"/>
    </w:pPr>
    <w:rPr>
      <w:rFonts w:asciiTheme="majorHAnsi" w:eastAsiaTheme="majorEastAsia" w:hAnsiTheme="majorHAnsi" w:cstheme="majorBidi"/>
      <w:i/>
      <w:iCs/>
      <w:color w:val="266CBF" w:themeColor="accent1"/>
      <w:sz w:val="34"/>
    </w:rPr>
  </w:style>
  <w:style w:type="paragraph" w:styleId="Overskrift5">
    <w:name w:val="heading 5"/>
    <w:basedOn w:val="Normal"/>
    <w:next w:val="Normal"/>
    <w:link w:val="Overskrift5Tegn"/>
    <w:uiPriority w:val="9"/>
    <w:semiHidden/>
    <w:unhideWhenUsed/>
    <w:qFormat/>
    <w:pPr>
      <w:keepNext/>
      <w:keepLines/>
      <w:spacing w:before="360"/>
      <w:outlineLvl w:val="4"/>
    </w:pPr>
    <w:rPr>
      <w:rFonts w:asciiTheme="majorHAnsi" w:eastAsiaTheme="majorEastAsia" w:hAnsiTheme="majorHAnsi" w:cstheme="majorBidi"/>
      <w:b/>
      <w:color w:val="266CBF" w:themeColor="accent1"/>
    </w:rPr>
  </w:style>
  <w:style w:type="paragraph" w:styleId="Overskrift6">
    <w:name w:val="heading 6"/>
    <w:basedOn w:val="Normal"/>
    <w:next w:val="Normal"/>
    <w:link w:val="Overskrift6Tegn"/>
    <w:uiPriority w:val="9"/>
    <w:semiHidden/>
    <w:unhideWhenUsed/>
    <w:qFormat/>
    <w:pPr>
      <w:keepNext/>
      <w:keepLines/>
      <w:spacing w:before="360"/>
      <w:outlineLvl w:val="5"/>
    </w:pPr>
    <w:rPr>
      <w:rFonts w:asciiTheme="majorHAnsi" w:eastAsiaTheme="majorEastAsia" w:hAnsiTheme="majorHAnsi" w:cstheme="majorBidi"/>
      <w:b/>
      <w:i/>
      <w:color w:val="266CBF" w:themeColor="accent1"/>
    </w:rPr>
  </w:style>
  <w:style w:type="paragraph" w:styleId="Overskrift7">
    <w:name w:val="heading 7"/>
    <w:basedOn w:val="Normal"/>
    <w:next w:val="Normal"/>
    <w:link w:val="Overskrift7Tegn"/>
    <w:uiPriority w:val="9"/>
    <w:semiHidden/>
    <w:unhideWhenUsed/>
    <w:qFormat/>
    <w:pPr>
      <w:keepNext/>
      <w:keepLines/>
      <w:spacing w:before="360"/>
      <w:outlineLvl w:val="6"/>
    </w:pPr>
    <w:rPr>
      <w:rFonts w:asciiTheme="majorHAnsi" w:eastAsiaTheme="majorEastAsia" w:hAnsiTheme="majorHAnsi" w:cstheme="majorBidi"/>
      <w:b/>
      <w:iCs/>
    </w:rPr>
  </w:style>
  <w:style w:type="paragraph" w:styleId="Overskrift8">
    <w:name w:val="heading 8"/>
    <w:basedOn w:val="Normal"/>
    <w:next w:val="Normal"/>
    <w:link w:val="Overskrift8Tegn"/>
    <w:uiPriority w:val="9"/>
    <w:semiHidden/>
    <w:unhideWhenUsed/>
    <w:qFormat/>
    <w:pPr>
      <w:keepNext/>
      <w:keepLines/>
      <w:spacing w:before="360"/>
      <w:outlineLvl w:val="7"/>
    </w:pPr>
    <w:rPr>
      <w:rFonts w:asciiTheme="majorHAnsi" w:eastAsiaTheme="majorEastAsia" w:hAnsiTheme="majorHAnsi" w:cstheme="majorBidi"/>
      <w:szCs w:val="21"/>
    </w:rPr>
  </w:style>
  <w:style w:type="paragraph" w:styleId="Overskrift9">
    <w:name w:val="heading 9"/>
    <w:basedOn w:val="Normal"/>
    <w:next w:val="Normal"/>
    <w:link w:val="Overskrift9Tegn"/>
    <w:uiPriority w:val="9"/>
    <w:semiHidden/>
    <w:unhideWhenUsed/>
    <w:qFormat/>
    <w:pPr>
      <w:keepNext/>
      <w:keepLines/>
      <w:spacing w:before="360"/>
      <w:outlineLvl w:val="8"/>
    </w:pPr>
    <w:rPr>
      <w:rFonts w:asciiTheme="majorHAnsi" w:eastAsiaTheme="majorEastAsia" w:hAnsiTheme="majorHAnsi" w:cstheme="majorBidi"/>
      <w:i/>
      <w:iCs/>
      <w:szCs w:val="21"/>
    </w:rPr>
  </w:style>
  <w:style w:type="character" w:default="1" w:styleId="Standardskriftforavsnitt">
    <w:name w:val="Default Paragraph Font"/>
    <w:uiPriority w:val="1"/>
    <w:semiHidden/>
    <w:unhideWhenUsed/>
  </w:style>
  <w:style w:type="table" w:default="1" w:styleId="Vanlig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e">
    <w:name w:val="No List"/>
    <w:uiPriority w:val="99"/>
    <w:semiHidden/>
    <w:unhideWhenUsed/>
  </w:style>
  <w:style w:type="paragraph" w:styleId="Topptekst">
    <w:name w:val="header"/>
    <w:basedOn w:val="Normal"/>
    <w:link w:val="TopptekstTegn"/>
    <w:uiPriority w:val="99"/>
    <w:unhideWhenUsed/>
    <w:qFormat/>
    <w:pPr>
      <w:spacing w:after="0" w:line="240" w:lineRule="auto"/>
    </w:pPr>
  </w:style>
  <w:style w:type="paragraph" w:styleId="Tittel">
    <w:name w:val="Title"/>
    <w:basedOn w:val="Normal"/>
    <w:link w:val="TittelTegn"/>
    <w:uiPriority w:val="10"/>
    <w:semiHidden/>
    <w:unhideWhenUsed/>
    <w:pPr>
      <w:spacing w:after="0" w:line="240" w:lineRule="auto"/>
      <w:contextualSpacing/>
    </w:pPr>
    <w:rPr>
      <w:rFonts w:asciiTheme="majorHAnsi" w:eastAsiaTheme="majorEastAsia" w:hAnsiTheme="majorHAnsi" w:cstheme="majorBidi"/>
      <w:b/>
      <w:color w:val="266CBF" w:themeColor="accent1"/>
      <w:kern w:val="28"/>
      <w:sz w:val="90"/>
      <w:szCs w:val="56"/>
    </w:rPr>
  </w:style>
  <w:style w:type="character" w:customStyle="1" w:styleId="Overskrift1Tegn">
    <w:name w:val="Overskrift 1 Tegn"/>
    <w:basedOn w:val="Standardskriftforavsnitt"/>
    <w:link w:val="Overskrift1"/>
    <w:uiPriority w:val="9"/>
    <w:rPr>
      <w:rFonts w:asciiTheme="majorHAnsi" w:eastAsiaTheme="majorEastAsia" w:hAnsiTheme="majorHAnsi" w:cstheme="majorBidi"/>
      <w:b/>
      <w:color w:val="266CBF" w:themeColor="accent1"/>
      <w:sz w:val="46"/>
      <w:szCs w:val="32"/>
    </w:rPr>
  </w:style>
  <w:style w:type="character" w:customStyle="1" w:styleId="TopptekstTegn">
    <w:name w:val="Topptekst Tegn"/>
    <w:basedOn w:val="Standardskriftforavsnitt"/>
    <w:link w:val="Topptekst"/>
    <w:uiPriority w:val="99"/>
  </w:style>
  <w:style w:type="paragraph" w:styleId="Bunntekst">
    <w:name w:val="footer"/>
    <w:basedOn w:val="Normal"/>
    <w:link w:val="BunntekstTegn"/>
    <w:uiPriority w:val="99"/>
    <w:unhideWhenUsed/>
    <w:qFormat/>
    <w:pPr>
      <w:spacing w:after="0" w:line="240" w:lineRule="auto"/>
    </w:pPr>
  </w:style>
  <w:style w:type="character" w:customStyle="1" w:styleId="BunntekstTegn">
    <w:name w:val="Bunntekst Tegn"/>
    <w:basedOn w:val="Standardskriftforavsnitt"/>
    <w:link w:val="Bunntekst"/>
    <w:uiPriority w:val="99"/>
  </w:style>
  <w:style w:type="paragraph" w:styleId="Punktliste">
    <w:name w:val="List Bullet"/>
    <w:basedOn w:val="Normal"/>
    <w:uiPriority w:val="10"/>
    <w:qFormat/>
    <w:pPr>
      <w:numPr>
        <w:numId w:val="13"/>
      </w:numPr>
    </w:pPr>
  </w:style>
  <w:style w:type="paragraph" w:styleId="Undertittel">
    <w:name w:val="Subtitle"/>
    <w:basedOn w:val="Normal"/>
    <w:link w:val="UndertittelTegn"/>
    <w:uiPriority w:val="11"/>
    <w:semiHidden/>
    <w:unhideWhenUsed/>
    <w:qFormat/>
    <w:pPr>
      <w:numPr>
        <w:ilvl w:val="1"/>
      </w:numPr>
      <w:spacing w:after="480" w:line="240" w:lineRule="auto"/>
      <w:contextualSpacing/>
    </w:pPr>
    <w:rPr>
      <w:rFonts w:eastAsiaTheme="minorEastAsia"/>
      <w:sz w:val="34"/>
      <w:szCs w:val="22"/>
    </w:rPr>
  </w:style>
  <w:style w:type="character" w:customStyle="1" w:styleId="UndertittelTegn">
    <w:name w:val="Undertittel Tegn"/>
    <w:basedOn w:val="Standardskriftforavsnitt"/>
    <w:link w:val="Undertittel"/>
    <w:uiPriority w:val="11"/>
    <w:semiHidden/>
    <w:rPr>
      <w:rFonts w:eastAsiaTheme="minorEastAsia"/>
      <w:sz w:val="34"/>
      <w:szCs w:val="22"/>
    </w:rPr>
  </w:style>
  <w:style w:type="character" w:customStyle="1" w:styleId="Overskrift2Tegn">
    <w:name w:val="Overskrift 2 Tegn"/>
    <w:basedOn w:val="Standardskriftforavsnitt"/>
    <w:link w:val="Overskrift2"/>
    <w:uiPriority w:val="9"/>
    <w:rPr>
      <w:rFonts w:asciiTheme="majorHAnsi" w:eastAsiaTheme="majorEastAsia" w:hAnsiTheme="majorHAnsi" w:cstheme="majorBidi"/>
      <w:b/>
      <w:color w:val="7F7F7F" w:themeColor="text1" w:themeTint="80"/>
      <w:szCs w:val="26"/>
    </w:rPr>
  </w:style>
  <w:style w:type="character" w:customStyle="1" w:styleId="Overskrift3Tegn">
    <w:name w:val="Overskrift 3 Tegn"/>
    <w:basedOn w:val="Standardskriftforavsnitt"/>
    <w:link w:val="Overskrift3"/>
    <w:uiPriority w:val="9"/>
    <w:semiHidden/>
    <w:rPr>
      <w:rFonts w:asciiTheme="majorHAnsi" w:eastAsiaTheme="majorEastAsia" w:hAnsiTheme="majorHAnsi" w:cstheme="majorBidi"/>
      <w:color w:val="266CBF" w:themeColor="accent1"/>
      <w:sz w:val="34"/>
      <w:szCs w:val="24"/>
    </w:rPr>
  </w:style>
  <w:style w:type="character" w:customStyle="1" w:styleId="Overskrift4Tegn">
    <w:name w:val="Overskrift 4 Tegn"/>
    <w:basedOn w:val="Standardskriftforavsnitt"/>
    <w:link w:val="Overskrift4"/>
    <w:uiPriority w:val="9"/>
    <w:semiHidden/>
    <w:rPr>
      <w:rFonts w:asciiTheme="majorHAnsi" w:eastAsiaTheme="majorEastAsia" w:hAnsiTheme="majorHAnsi" w:cstheme="majorBidi"/>
      <w:i/>
      <w:iCs/>
      <w:color w:val="266CBF" w:themeColor="accent1"/>
      <w:sz w:val="34"/>
    </w:rPr>
  </w:style>
  <w:style w:type="character" w:customStyle="1" w:styleId="Overskrift5Tegn">
    <w:name w:val="Overskrift 5 Tegn"/>
    <w:basedOn w:val="Standardskriftforavsnitt"/>
    <w:link w:val="Overskrift5"/>
    <w:uiPriority w:val="9"/>
    <w:semiHidden/>
    <w:rPr>
      <w:rFonts w:asciiTheme="majorHAnsi" w:eastAsiaTheme="majorEastAsia" w:hAnsiTheme="majorHAnsi" w:cstheme="majorBidi"/>
      <w:b/>
      <w:color w:val="266CBF" w:themeColor="accent1"/>
    </w:rPr>
  </w:style>
  <w:style w:type="character" w:customStyle="1" w:styleId="Overskrift6Tegn">
    <w:name w:val="Overskrift 6 Tegn"/>
    <w:basedOn w:val="Standardskriftforavsnitt"/>
    <w:link w:val="Overskrift6"/>
    <w:uiPriority w:val="9"/>
    <w:semiHidden/>
    <w:rPr>
      <w:rFonts w:asciiTheme="majorHAnsi" w:eastAsiaTheme="majorEastAsia" w:hAnsiTheme="majorHAnsi" w:cstheme="majorBidi"/>
      <w:b/>
      <w:i/>
      <w:color w:val="266CBF" w:themeColor="accent1"/>
    </w:rPr>
  </w:style>
  <w:style w:type="character" w:customStyle="1" w:styleId="Overskrift7Tegn">
    <w:name w:val="Overskrift 7 Tegn"/>
    <w:basedOn w:val="Standardskriftforavsnitt"/>
    <w:link w:val="Overskrift7"/>
    <w:uiPriority w:val="9"/>
    <w:semiHidden/>
    <w:rPr>
      <w:rFonts w:asciiTheme="majorHAnsi" w:eastAsiaTheme="majorEastAsia" w:hAnsiTheme="majorHAnsi" w:cstheme="majorBidi"/>
      <w:b/>
      <w:iCs/>
    </w:rPr>
  </w:style>
  <w:style w:type="character" w:customStyle="1" w:styleId="Overskrift8Tegn">
    <w:name w:val="Overskrift 8 Tegn"/>
    <w:basedOn w:val="Standardskriftforavsnitt"/>
    <w:link w:val="Overskrift8"/>
    <w:uiPriority w:val="9"/>
    <w:semiHidden/>
    <w:rPr>
      <w:rFonts w:asciiTheme="majorHAnsi" w:eastAsiaTheme="majorEastAsia" w:hAnsiTheme="majorHAnsi" w:cstheme="majorBidi"/>
      <w:szCs w:val="21"/>
    </w:rPr>
  </w:style>
  <w:style w:type="character" w:customStyle="1" w:styleId="Overskrift9Tegn">
    <w:name w:val="Overskrift 9 Tegn"/>
    <w:basedOn w:val="Standardskriftforavsnitt"/>
    <w:link w:val="Overskrift9"/>
    <w:uiPriority w:val="9"/>
    <w:semiHidden/>
    <w:rPr>
      <w:rFonts w:asciiTheme="majorHAnsi" w:eastAsiaTheme="majorEastAsia" w:hAnsiTheme="majorHAnsi" w:cstheme="majorBidi"/>
      <w:i/>
      <w:iCs/>
      <w:szCs w:val="21"/>
    </w:rPr>
  </w:style>
  <w:style w:type="character" w:styleId="Svakutheving">
    <w:name w:val="Subtle Emphasis"/>
    <w:basedOn w:val="Standardskriftforavsnitt"/>
    <w:uiPriority w:val="19"/>
    <w:semiHidden/>
    <w:unhideWhenUsed/>
    <w:qFormat/>
    <w:rPr>
      <w:i/>
      <w:iCs/>
      <w:color w:val="595959" w:themeColor="text1" w:themeTint="A6"/>
    </w:rPr>
  </w:style>
  <w:style w:type="character" w:styleId="Utheving">
    <w:name w:val="Emphasis"/>
    <w:basedOn w:val="Standardskriftforavsnitt"/>
    <w:uiPriority w:val="20"/>
    <w:semiHidden/>
    <w:unhideWhenUsed/>
    <w:qFormat/>
    <w:rPr>
      <w:b/>
      <w:iCs/>
    </w:rPr>
  </w:style>
  <w:style w:type="character" w:styleId="Sterkutheving">
    <w:name w:val="Intense Emphasis"/>
    <w:basedOn w:val="Standardskriftforavsnitt"/>
    <w:uiPriority w:val="21"/>
    <w:semiHidden/>
    <w:unhideWhenUsed/>
    <w:qFormat/>
    <w:rPr>
      <w:i/>
      <w:iCs/>
      <w:color w:val="266CBF" w:themeColor="accent1"/>
    </w:rPr>
  </w:style>
  <w:style w:type="character" w:styleId="Sterk">
    <w:name w:val="Strong"/>
    <w:basedOn w:val="Standardskriftforavsnitt"/>
    <w:uiPriority w:val="22"/>
    <w:semiHidden/>
    <w:unhideWhenUsed/>
    <w:qFormat/>
    <w:rPr>
      <w:b/>
      <w:bCs/>
      <w:i/>
      <w:color w:val="266CBF" w:themeColor="accent1"/>
    </w:rPr>
  </w:style>
  <w:style w:type="paragraph" w:styleId="Sitat">
    <w:name w:val="Quote"/>
    <w:basedOn w:val="Normal"/>
    <w:next w:val="Normal"/>
    <w:link w:val="SitatTegn"/>
    <w:uiPriority w:val="29"/>
    <w:semiHidden/>
    <w:unhideWhenUsed/>
    <w:qFormat/>
    <w:pPr>
      <w:spacing w:before="240" w:after="240"/>
    </w:pPr>
    <w:rPr>
      <w:i/>
      <w:iCs/>
      <w:sz w:val="36"/>
    </w:rPr>
  </w:style>
  <w:style w:type="character" w:customStyle="1" w:styleId="SitatTegn">
    <w:name w:val="Sitat Tegn"/>
    <w:basedOn w:val="Standardskriftforavsnitt"/>
    <w:link w:val="Sitat"/>
    <w:uiPriority w:val="29"/>
    <w:semiHidden/>
    <w:rPr>
      <w:i/>
      <w:iCs/>
      <w:sz w:val="36"/>
    </w:rPr>
  </w:style>
  <w:style w:type="paragraph" w:styleId="Sterktsitat">
    <w:name w:val="Intense Quote"/>
    <w:basedOn w:val="Normal"/>
    <w:next w:val="Normal"/>
    <w:link w:val="SterktsitatTegn"/>
    <w:uiPriority w:val="30"/>
    <w:semiHidden/>
    <w:unhideWhenUsed/>
    <w:qFormat/>
    <w:pPr>
      <w:spacing w:before="240" w:after="240"/>
    </w:pPr>
    <w:rPr>
      <w:b/>
      <w:i/>
      <w:iCs/>
      <w:color w:val="266CBF" w:themeColor="accent1"/>
      <w:sz w:val="36"/>
    </w:rPr>
  </w:style>
  <w:style w:type="character" w:customStyle="1" w:styleId="SterktsitatTegn">
    <w:name w:val="Sterkt sitat Tegn"/>
    <w:basedOn w:val="Standardskriftforavsnitt"/>
    <w:link w:val="Sterktsitat"/>
    <w:uiPriority w:val="30"/>
    <w:semiHidden/>
    <w:rPr>
      <w:b/>
      <w:i/>
      <w:iCs/>
      <w:color w:val="266CBF" w:themeColor="accent1"/>
      <w:sz w:val="36"/>
    </w:rPr>
  </w:style>
  <w:style w:type="character" w:styleId="Svakreferanse">
    <w:name w:val="Subtle Reference"/>
    <w:basedOn w:val="Standardskriftforavsnitt"/>
    <w:uiPriority w:val="31"/>
    <w:semiHidden/>
    <w:unhideWhenUsed/>
    <w:qFormat/>
    <w:rPr>
      <w:caps/>
      <w:smallCaps w:val="0"/>
      <w:color w:val="595959" w:themeColor="text1" w:themeTint="A6"/>
    </w:rPr>
  </w:style>
  <w:style w:type="character" w:styleId="Sterkreferanse">
    <w:name w:val="Intense Reference"/>
    <w:basedOn w:val="Standardskriftforavsnitt"/>
    <w:uiPriority w:val="32"/>
    <w:semiHidden/>
    <w:unhideWhenUsed/>
    <w:qFormat/>
    <w:rPr>
      <w:b/>
      <w:bCs/>
      <w:caps/>
      <w:smallCaps w:val="0"/>
      <w:color w:val="595959" w:themeColor="text1" w:themeTint="A6"/>
      <w:spacing w:val="0"/>
    </w:rPr>
  </w:style>
  <w:style w:type="character" w:styleId="Boktittel">
    <w:name w:val="Book Title"/>
    <w:basedOn w:val="Standardskriftforavsnitt"/>
    <w:uiPriority w:val="33"/>
    <w:semiHidden/>
    <w:unhideWhenUsed/>
    <w:rPr>
      <w:b w:val="0"/>
      <w:bCs/>
      <w:i w:val="0"/>
      <w:iCs/>
      <w:spacing w:val="0"/>
      <w:u w:val="single"/>
    </w:rPr>
  </w:style>
  <w:style w:type="paragraph" w:styleId="Bildetekst">
    <w:name w:val="caption"/>
    <w:basedOn w:val="Normal"/>
    <w:next w:val="Normal"/>
    <w:uiPriority w:val="35"/>
    <w:semiHidden/>
    <w:unhideWhenUsed/>
    <w:qFormat/>
    <w:pPr>
      <w:spacing w:after="200" w:line="240" w:lineRule="auto"/>
    </w:pPr>
    <w:rPr>
      <w:i/>
      <w:iCs/>
      <w:sz w:val="24"/>
      <w:szCs w:val="18"/>
    </w:rPr>
  </w:style>
  <w:style w:type="character" w:styleId="Plassholdertekst">
    <w:name w:val="Placeholder Text"/>
    <w:basedOn w:val="Standardskriftforavsnitt"/>
    <w:uiPriority w:val="99"/>
    <w:semiHidden/>
    <w:rPr>
      <w:color w:val="808080"/>
    </w:rPr>
  </w:style>
  <w:style w:type="paragraph" w:styleId="Overskriftforinnholdsfortegnelse">
    <w:name w:val="TOC Heading"/>
    <w:basedOn w:val="Overskrift1"/>
    <w:next w:val="Normal"/>
    <w:uiPriority w:val="39"/>
    <w:semiHidden/>
    <w:unhideWhenUsed/>
    <w:qFormat/>
    <w:pPr>
      <w:outlineLvl w:val="9"/>
    </w:pPr>
  </w:style>
  <w:style w:type="paragraph" w:styleId="Nummerertliste">
    <w:name w:val="List Number"/>
    <w:basedOn w:val="Normal"/>
    <w:uiPriority w:val="10"/>
    <w:unhideWhenUsed/>
    <w:qFormat/>
    <w:pPr>
      <w:numPr>
        <w:numId w:val="14"/>
      </w:numPr>
    </w:pPr>
  </w:style>
  <w:style w:type="character" w:customStyle="1" w:styleId="TittelTegn">
    <w:name w:val="Tittel Tegn"/>
    <w:basedOn w:val="Standardskriftforavsnitt"/>
    <w:link w:val="Tittel"/>
    <w:uiPriority w:val="10"/>
    <w:semiHidden/>
    <w:rPr>
      <w:rFonts w:asciiTheme="majorHAnsi" w:eastAsiaTheme="majorEastAsia" w:hAnsiTheme="majorHAnsi" w:cstheme="majorBidi"/>
      <w:b/>
      <w:color w:val="266CBF" w:themeColor="accent1"/>
      <w:kern w:val="28"/>
      <w:sz w:val="90"/>
      <w:szCs w:val="56"/>
    </w:rPr>
  </w:style>
  <w:style w:type="character" w:styleId="Hyperkobling">
    <w:name w:val="Hyperlink"/>
    <w:basedOn w:val="Standardskriftforavsnitt"/>
    <w:uiPriority w:val="99"/>
    <w:unhideWhenUsed/>
    <w:rPr>
      <w:color w:val="266CBF" w:themeColor="hyperlink"/>
      <w:u w:val="single"/>
    </w:rPr>
  </w:style>
  <w:style w:type="character" w:styleId="Ulstomtale">
    <w:name w:val="Unresolved Mention"/>
    <w:basedOn w:val="Standardskriftforavsnitt"/>
    <w:uiPriority w:val="99"/>
    <w:semiHidden/>
    <w:unhideWhenUsed/>
    <w:rsid w:val="00E954DD"/>
    <w:rPr>
      <w:color w:val="808080"/>
      <w:shd w:val="clear" w:color="auto" w:fill="E6E6E6"/>
    </w:rPr>
  </w:style>
  <w:style w:type="character" w:styleId="Fulgthyperkobling">
    <w:name w:val="FollowedHyperlink"/>
    <w:basedOn w:val="Standardskriftforavsnitt"/>
    <w:uiPriority w:val="99"/>
    <w:semiHidden/>
    <w:unhideWhenUsed/>
    <w:rsid w:val="008F029F"/>
    <w:rPr>
      <w:color w:val="8956A5" w:themeColor="followedHyperlink"/>
      <w:u w:val="single"/>
    </w:rPr>
  </w:style>
  <w:style w:type="table" w:styleId="Tabellrutenett">
    <w:name w:val="Table Grid"/>
    <w:basedOn w:val="Vanligtabell"/>
    <w:uiPriority w:val="39"/>
    <w:rsid w:val="001455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52995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uteguiden.com/" TargetMode="External"/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1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www.visitnorway.no/" TargetMode="External"/><Relationship Id="rId14" Type="http://schemas.openxmlformats.org/officeDocument/2006/relationships/header" Target="header2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Aron/Library/Containers/com.microsoft.Word/Data/Library/Application%20Support/Microsoft/Office/16.0/DTS/nb-NO%7b37148BDE-C139-F844-A9A7-F99D0EE07D48%7d/%7b90DA0FB4-5719-614E-B356-F0DB10D9FE2C%7dtf10002083.dotx" TargetMode="External"/></Relationships>
</file>

<file path=word/theme/theme1.xml><?xml version="1.0" encoding="utf-8"?>
<a:theme xmlns:a="http://schemas.openxmlformats.org/drawingml/2006/main" name="Office Theme">
  <a:themeElements>
    <a:clrScheme name="Make a List">
      <a:dk1>
        <a:sysClr val="windowText" lastClr="000000"/>
      </a:dk1>
      <a:lt1>
        <a:sysClr val="window" lastClr="FFFFFF"/>
      </a:lt1>
      <a:dk2>
        <a:srgbClr val="081424"/>
      </a:dk2>
      <a:lt2>
        <a:srgbClr val="EBEBEB"/>
      </a:lt2>
      <a:accent1>
        <a:srgbClr val="266CBF"/>
      </a:accent1>
      <a:accent2>
        <a:srgbClr val="EF8271"/>
      </a:accent2>
      <a:accent3>
        <a:srgbClr val="5DB372"/>
      </a:accent3>
      <a:accent4>
        <a:srgbClr val="E5C34E"/>
      </a:accent4>
      <a:accent5>
        <a:srgbClr val="F18846"/>
      </a:accent5>
      <a:accent6>
        <a:srgbClr val="8956A5"/>
      </a:accent6>
      <a:hlink>
        <a:srgbClr val="266CBF"/>
      </a:hlink>
      <a:folHlink>
        <a:srgbClr val="8956A5"/>
      </a:folHlink>
    </a:clrScheme>
    <a:fontScheme name="Century Gothic">
      <a:maj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91A9F547-2BB1-A642-8C69-620E49EAA0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{90DA0FB4-5719-614E-B356-F0DB10D9FE2C}tf10002083.dotx</Template>
  <TotalTime>83</TotalTime>
  <Pages>7</Pages>
  <Words>459</Words>
  <Characters>2435</Characters>
  <Application>Microsoft Office Word</Application>
  <DocSecurity>0</DocSecurity>
  <Lines>20</Lines>
  <Paragraphs>5</Paragraphs>
  <ScaleCrop>false</ScaleCrop>
  <HeadingPairs>
    <vt:vector size="4" baseType="variant">
      <vt:variant>
        <vt:lpstr>Tittel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2889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Aron Kjærbech</dc:creator>
  <cp:keywords/>
  <dc:description/>
  <cp:lastModifiedBy>Aron Kjærbech</cp:lastModifiedBy>
  <cp:revision>10</cp:revision>
  <dcterms:created xsi:type="dcterms:W3CDTF">2018-02-02T11:15:00Z</dcterms:created>
  <dcterms:modified xsi:type="dcterms:W3CDTF">2018-02-08T10:20:00Z</dcterms:modified>
</cp:coreProperties>
</file>